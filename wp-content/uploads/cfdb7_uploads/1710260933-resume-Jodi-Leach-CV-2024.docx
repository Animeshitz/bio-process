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2CF16" w14:textId="77777777" w:rsidR="00755A67" w:rsidRPr="00196028" w:rsidRDefault="00755A67" w:rsidP="00755A67">
      <w:pPr>
        <w:pStyle w:val="Title"/>
        <w:rPr>
          <w:rFonts w:asciiTheme="minorHAnsi" w:hAnsiTheme="minorHAnsi"/>
          <w:sz w:val="22"/>
          <w:szCs w:val="22"/>
          <w:u w:val="single"/>
        </w:rPr>
      </w:pPr>
      <w:r w:rsidRPr="00196028">
        <w:rPr>
          <w:rFonts w:asciiTheme="minorHAnsi" w:hAnsiTheme="minorHAnsi"/>
          <w:sz w:val="22"/>
          <w:szCs w:val="22"/>
          <w:u w:val="single"/>
        </w:rPr>
        <w:t>CURRICULUM VITAE</w:t>
      </w:r>
    </w:p>
    <w:p w14:paraId="665F5FA6" w14:textId="77777777" w:rsidR="00755A67" w:rsidRPr="00196028" w:rsidRDefault="00755A67" w:rsidP="00755A67">
      <w:pPr>
        <w:pStyle w:val="Title"/>
        <w:rPr>
          <w:rFonts w:asciiTheme="minorHAnsi" w:hAnsiTheme="minorHAnsi"/>
          <w:sz w:val="22"/>
          <w:szCs w:val="22"/>
        </w:rPr>
      </w:pPr>
    </w:p>
    <w:p w14:paraId="73E54947" w14:textId="77777777" w:rsidR="00755A67" w:rsidRPr="00196028" w:rsidRDefault="00E00C7E" w:rsidP="00755A67">
      <w:pPr>
        <w:pStyle w:val="Title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Jodi M. Leach, B.S.</w:t>
      </w:r>
    </w:p>
    <w:p w14:paraId="3E39312A" w14:textId="762661D8" w:rsidR="00755A67" w:rsidRPr="00031E77" w:rsidRDefault="00031E77" w:rsidP="00A07307">
      <w:pPr>
        <w:pStyle w:val="Title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S</w:t>
      </w:r>
      <w:r>
        <w:rPr>
          <w:rFonts w:asciiTheme="minorHAnsi" w:hAnsiTheme="minorHAnsi"/>
          <w:sz w:val="22"/>
          <w:szCs w:val="22"/>
        </w:rPr>
        <w:t xml:space="preserve">pecimen </w:t>
      </w:r>
      <w:r w:rsidRPr="00031E77">
        <w:rPr>
          <w:rFonts w:asciiTheme="minorHAnsi" w:hAnsiTheme="minorHAnsi"/>
          <w:sz w:val="22"/>
          <w:szCs w:val="22"/>
        </w:rPr>
        <w:t>P</w:t>
      </w:r>
      <w:r>
        <w:rPr>
          <w:rFonts w:asciiTheme="minorHAnsi" w:hAnsiTheme="minorHAnsi"/>
          <w:sz w:val="22"/>
          <w:szCs w:val="22"/>
        </w:rPr>
        <w:t>rocessing</w:t>
      </w:r>
      <w:r w:rsidRPr="00031E77">
        <w:rPr>
          <w:rFonts w:asciiTheme="minorHAnsi" w:hAnsiTheme="minorHAnsi"/>
          <w:sz w:val="22"/>
          <w:szCs w:val="22"/>
        </w:rPr>
        <w:t xml:space="preserve"> Training</w:t>
      </w:r>
      <w:r w:rsidR="00E00C7E" w:rsidRPr="00031E77">
        <w:rPr>
          <w:rFonts w:asciiTheme="minorHAnsi" w:hAnsiTheme="minorHAnsi"/>
          <w:sz w:val="22"/>
          <w:szCs w:val="22"/>
        </w:rPr>
        <w:t xml:space="preserve"> Specialist</w:t>
      </w:r>
      <w:r w:rsidR="00FF4643">
        <w:rPr>
          <w:rFonts w:asciiTheme="minorHAnsi" w:hAnsiTheme="minorHAnsi"/>
          <w:sz w:val="22"/>
          <w:szCs w:val="22"/>
        </w:rPr>
        <w:t xml:space="preserve"> II</w:t>
      </w:r>
    </w:p>
    <w:p w14:paraId="331FE237" w14:textId="77777777" w:rsidR="00A2651F" w:rsidRDefault="00A2651F" w:rsidP="00A07307">
      <w:pPr>
        <w:pStyle w:val="Title"/>
        <w:rPr>
          <w:rFonts w:asciiTheme="minorHAnsi" w:hAnsiTheme="minorHAnsi"/>
          <w:sz w:val="22"/>
          <w:szCs w:val="22"/>
        </w:rPr>
      </w:pPr>
    </w:p>
    <w:p w14:paraId="6936162B" w14:textId="77777777" w:rsidR="00D36A45" w:rsidRPr="00196028" w:rsidRDefault="00D36A45" w:rsidP="00A07307">
      <w:pPr>
        <w:pStyle w:val="Title"/>
        <w:rPr>
          <w:rFonts w:asciiTheme="minorHAnsi" w:hAnsiTheme="minorHAnsi"/>
          <w:sz w:val="22"/>
          <w:szCs w:val="22"/>
        </w:rPr>
      </w:pPr>
      <w:r w:rsidRPr="00196028">
        <w:rPr>
          <w:rFonts w:asciiTheme="minorHAnsi" w:hAnsiTheme="minorHAnsi"/>
          <w:sz w:val="22"/>
          <w:szCs w:val="22"/>
        </w:rPr>
        <w:t>NMS Labs</w:t>
      </w:r>
    </w:p>
    <w:p w14:paraId="5AFD66AE" w14:textId="77777777" w:rsidR="00D36A45" w:rsidRPr="00196028" w:rsidRDefault="00482B8A" w:rsidP="00A07307">
      <w:pPr>
        <w:pStyle w:val="Title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200</w:t>
      </w:r>
      <w:r w:rsidR="00D36A45" w:rsidRPr="00196028">
        <w:rPr>
          <w:rFonts w:asciiTheme="minorHAnsi" w:hAnsiTheme="minorHAnsi"/>
          <w:b w:val="0"/>
          <w:sz w:val="22"/>
          <w:szCs w:val="22"/>
        </w:rPr>
        <w:t xml:space="preserve"> Welsh Road</w:t>
      </w:r>
    </w:p>
    <w:p w14:paraId="4659131A" w14:textId="77777777" w:rsidR="00D36A45" w:rsidRPr="00196028" w:rsidRDefault="00482B8A" w:rsidP="00A07307">
      <w:pPr>
        <w:pStyle w:val="Title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>Horsham, Pennsylvania 19044</w:t>
      </w:r>
    </w:p>
    <w:p w14:paraId="623EA9E1" w14:textId="665E742B" w:rsidR="00D36A45" w:rsidRPr="00196028" w:rsidRDefault="00482B8A" w:rsidP="00A07307">
      <w:pPr>
        <w:pStyle w:val="Title"/>
        <w:rPr>
          <w:rFonts w:asciiTheme="minorHAnsi" w:hAnsiTheme="minorHAnsi"/>
          <w:b w:val="0"/>
          <w:sz w:val="22"/>
          <w:szCs w:val="22"/>
        </w:rPr>
      </w:pPr>
      <w:r>
        <w:rPr>
          <w:rFonts w:asciiTheme="minorHAnsi" w:hAnsiTheme="minorHAnsi"/>
          <w:b w:val="0"/>
          <w:sz w:val="22"/>
          <w:szCs w:val="22"/>
        </w:rPr>
        <w:t xml:space="preserve">Phone:  </w:t>
      </w:r>
      <w:r w:rsidR="00631380">
        <w:rPr>
          <w:rFonts w:asciiTheme="minorHAnsi" w:hAnsiTheme="minorHAnsi"/>
          <w:b w:val="0"/>
          <w:sz w:val="22"/>
          <w:szCs w:val="22"/>
        </w:rPr>
        <w:t>866-522-2216</w:t>
      </w:r>
      <w:r w:rsidR="003A4B40">
        <w:rPr>
          <w:rFonts w:asciiTheme="minorHAnsi" w:hAnsiTheme="minorHAnsi"/>
          <w:b w:val="0"/>
          <w:sz w:val="22"/>
          <w:szCs w:val="22"/>
        </w:rPr>
        <w:t xml:space="preserve">  </w:t>
      </w:r>
    </w:p>
    <w:p w14:paraId="190809FD" w14:textId="77777777" w:rsidR="00D36A45" w:rsidRPr="00196028" w:rsidRDefault="00D36A45" w:rsidP="00770685">
      <w:pPr>
        <w:pStyle w:val="Title"/>
        <w:pBdr>
          <w:bottom w:val="single" w:sz="12" w:space="1" w:color="auto"/>
        </w:pBdr>
        <w:jc w:val="left"/>
        <w:rPr>
          <w:rFonts w:asciiTheme="minorHAnsi" w:hAnsiTheme="minorHAnsi"/>
          <w:b w:val="0"/>
          <w:sz w:val="22"/>
          <w:szCs w:val="22"/>
        </w:rPr>
      </w:pPr>
    </w:p>
    <w:p w14:paraId="6473DBF1" w14:textId="77777777" w:rsidR="00D36A45" w:rsidRPr="00196028" w:rsidRDefault="00D36A45" w:rsidP="00A07307">
      <w:pPr>
        <w:pStyle w:val="Title"/>
        <w:jc w:val="both"/>
        <w:rPr>
          <w:rFonts w:asciiTheme="minorHAnsi" w:hAnsiTheme="minorHAnsi"/>
          <w:b w:val="0"/>
          <w:sz w:val="22"/>
          <w:szCs w:val="22"/>
        </w:rPr>
      </w:pPr>
    </w:p>
    <w:p w14:paraId="4BC98CC2" w14:textId="77777777" w:rsidR="00D36A45" w:rsidRPr="00E00C7E" w:rsidRDefault="00D36A45" w:rsidP="00E00C7E">
      <w:pPr>
        <w:pStyle w:val="Heading1"/>
        <w:jc w:val="both"/>
        <w:rPr>
          <w:rFonts w:asciiTheme="minorHAnsi" w:hAnsiTheme="minorHAnsi"/>
          <w:i/>
          <w:sz w:val="22"/>
          <w:szCs w:val="22"/>
        </w:rPr>
      </w:pPr>
      <w:r w:rsidRPr="00196028">
        <w:rPr>
          <w:rFonts w:asciiTheme="minorHAnsi" w:hAnsiTheme="minorHAnsi"/>
          <w:i/>
          <w:sz w:val="22"/>
          <w:szCs w:val="22"/>
        </w:rPr>
        <w:t>EDUCATION</w:t>
      </w:r>
    </w:p>
    <w:p w14:paraId="0E29D103" w14:textId="77777777" w:rsidR="00D36A45" w:rsidRPr="00253AFD" w:rsidRDefault="00D36A45" w:rsidP="00A07307">
      <w:pPr>
        <w:jc w:val="both"/>
        <w:rPr>
          <w:rFonts w:asciiTheme="minorHAnsi" w:hAnsiTheme="minorHAnsi"/>
          <w:sz w:val="22"/>
          <w:szCs w:val="22"/>
        </w:rPr>
      </w:pPr>
    </w:p>
    <w:p w14:paraId="75440E18" w14:textId="77777777" w:rsidR="00D36A45" w:rsidRDefault="00D36A45" w:rsidP="00A07307">
      <w:pPr>
        <w:ind w:left="1440" w:hanging="720"/>
        <w:jc w:val="both"/>
        <w:rPr>
          <w:rFonts w:asciiTheme="minorHAnsi" w:hAnsiTheme="minorHAnsi"/>
          <w:sz w:val="22"/>
          <w:szCs w:val="22"/>
        </w:rPr>
      </w:pPr>
      <w:r w:rsidRPr="007915F2">
        <w:rPr>
          <w:rFonts w:asciiTheme="minorHAnsi" w:hAnsiTheme="minorHAnsi"/>
          <w:b/>
          <w:sz w:val="22"/>
          <w:szCs w:val="22"/>
        </w:rPr>
        <w:t>B.</w:t>
      </w:r>
      <w:r w:rsidR="008B68CB">
        <w:rPr>
          <w:rFonts w:asciiTheme="minorHAnsi" w:hAnsiTheme="minorHAnsi"/>
          <w:b/>
          <w:sz w:val="22"/>
          <w:szCs w:val="22"/>
        </w:rPr>
        <w:t>S</w:t>
      </w:r>
      <w:r w:rsidRPr="007915F2">
        <w:rPr>
          <w:rFonts w:asciiTheme="minorHAnsi" w:hAnsiTheme="minorHAnsi"/>
          <w:b/>
          <w:sz w:val="22"/>
          <w:szCs w:val="22"/>
        </w:rPr>
        <w:t>.</w:t>
      </w:r>
      <w:r w:rsidRPr="007915F2">
        <w:rPr>
          <w:rFonts w:asciiTheme="minorHAnsi" w:hAnsiTheme="minorHAnsi"/>
          <w:sz w:val="22"/>
          <w:szCs w:val="22"/>
        </w:rPr>
        <w:t xml:space="preserve"> </w:t>
      </w:r>
      <w:r w:rsidR="00A07307" w:rsidRPr="007915F2">
        <w:rPr>
          <w:rFonts w:asciiTheme="minorHAnsi" w:hAnsiTheme="minorHAnsi"/>
          <w:sz w:val="22"/>
          <w:szCs w:val="22"/>
        </w:rPr>
        <w:tab/>
      </w:r>
      <w:r w:rsidR="00E00C7E">
        <w:rPr>
          <w:rFonts w:asciiTheme="minorHAnsi" w:hAnsiTheme="minorHAnsi"/>
          <w:sz w:val="22"/>
          <w:szCs w:val="22"/>
        </w:rPr>
        <w:t>Chemistry (2008) Cedar Crest College; Allentown, PA</w:t>
      </w:r>
    </w:p>
    <w:p w14:paraId="4EDD9CCA" w14:textId="77777777" w:rsidR="00475EDC" w:rsidRPr="00475EDC" w:rsidRDefault="00475EDC" w:rsidP="00A07307">
      <w:pPr>
        <w:ind w:left="1440" w:hanging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ab/>
      </w:r>
      <w:r w:rsidRPr="00475EDC">
        <w:rPr>
          <w:rFonts w:asciiTheme="minorHAnsi" w:hAnsiTheme="minorHAnsi"/>
          <w:sz w:val="22"/>
          <w:szCs w:val="22"/>
        </w:rPr>
        <w:t>Forensic Science (Concentration)</w:t>
      </w:r>
    </w:p>
    <w:p w14:paraId="26D4C4C8" w14:textId="77777777" w:rsidR="00A07307" w:rsidRPr="00196028" w:rsidRDefault="00A07307" w:rsidP="00A07307">
      <w:pPr>
        <w:jc w:val="both"/>
        <w:rPr>
          <w:rFonts w:asciiTheme="minorHAnsi" w:hAnsiTheme="minorHAnsi"/>
          <w:sz w:val="22"/>
          <w:szCs w:val="22"/>
        </w:rPr>
      </w:pPr>
    </w:p>
    <w:p w14:paraId="4B8DE680" w14:textId="77777777" w:rsidR="00D36A45" w:rsidRPr="00196028" w:rsidRDefault="00D36A45" w:rsidP="00A07307">
      <w:pPr>
        <w:pStyle w:val="Heading1"/>
        <w:jc w:val="both"/>
        <w:rPr>
          <w:rFonts w:asciiTheme="minorHAnsi" w:hAnsiTheme="minorHAnsi"/>
          <w:i/>
          <w:sz w:val="22"/>
          <w:szCs w:val="22"/>
        </w:rPr>
      </w:pPr>
      <w:r w:rsidRPr="00196028">
        <w:rPr>
          <w:rFonts w:asciiTheme="minorHAnsi" w:hAnsiTheme="minorHAnsi"/>
          <w:i/>
          <w:sz w:val="22"/>
          <w:szCs w:val="22"/>
        </w:rPr>
        <w:t>PROFESSIONAL EXPERIENCE</w:t>
      </w:r>
    </w:p>
    <w:p w14:paraId="1DD09F08" w14:textId="77777777" w:rsidR="00D36A45" w:rsidRPr="00196028" w:rsidRDefault="00D36A45" w:rsidP="00A07307">
      <w:pPr>
        <w:jc w:val="both"/>
        <w:rPr>
          <w:rFonts w:asciiTheme="minorHAnsi" w:hAnsiTheme="minorHAnsi"/>
          <w:i/>
          <w:sz w:val="22"/>
          <w:szCs w:val="22"/>
        </w:rPr>
      </w:pPr>
    </w:p>
    <w:p w14:paraId="6771CA46" w14:textId="77777777" w:rsidR="00D36A45" w:rsidRPr="00196028" w:rsidRDefault="00D36A45" w:rsidP="00A07307">
      <w:pPr>
        <w:pStyle w:val="Heading2"/>
        <w:ind w:left="0"/>
        <w:jc w:val="both"/>
        <w:rPr>
          <w:rFonts w:asciiTheme="minorHAnsi" w:hAnsiTheme="minorHAnsi"/>
          <w:sz w:val="22"/>
          <w:szCs w:val="22"/>
        </w:rPr>
      </w:pPr>
      <w:r w:rsidRPr="00196028">
        <w:rPr>
          <w:rFonts w:asciiTheme="minorHAnsi" w:hAnsiTheme="minorHAnsi"/>
          <w:b/>
          <w:sz w:val="22"/>
          <w:szCs w:val="22"/>
        </w:rPr>
        <w:t>NMS Labs</w:t>
      </w:r>
      <w:r w:rsidRPr="00196028">
        <w:rPr>
          <w:rFonts w:asciiTheme="minorHAnsi" w:hAnsiTheme="minorHAnsi"/>
          <w:sz w:val="22"/>
          <w:szCs w:val="22"/>
        </w:rPr>
        <w:t xml:space="preserve"> - Willow Grove, PA</w:t>
      </w:r>
    </w:p>
    <w:p w14:paraId="1369CD81" w14:textId="77777777" w:rsidR="00D36A45" w:rsidRPr="00196028" w:rsidRDefault="00D36A45" w:rsidP="00F55E8F">
      <w:pPr>
        <w:pStyle w:val="BodyText"/>
        <w:jc w:val="left"/>
        <w:rPr>
          <w:rFonts w:asciiTheme="minorHAnsi" w:hAnsiTheme="minorHAnsi"/>
          <w:sz w:val="22"/>
          <w:szCs w:val="22"/>
        </w:rPr>
      </w:pPr>
      <w:r w:rsidRPr="00196028">
        <w:rPr>
          <w:rFonts w:asciiTheme="minorHAnsi" w:hAnsiTheme="minorHAnsi"/>
          <w:sz w:val="22"/>
          <w:szCs w:val="22"/>
        </w:rPr>
        <w:t xml:space="preserve">National Medical Services, Inc., d/b/a NMS Labs, is a private independent professional full-service laboratory, providing certified and licensed clinical and forensic toxicological analysis of body fluids and tissues for drugs and intoxicants with work supported by expert opinion reporting and testimony. </w:t>
      </w:r>
    </w:p>
    <w:p w14:paraId="5CFD7AD2" w14:textId="77777777" w:rsidR="00FE52DF" w:rsidRDefault="00FE52DF" w:rsidP="00F80B0A">
      <w:pPr>
        <w:pStyle w:val="BodyText"/>
        <w:ind w:left="1440" w:hanging="1440"/>
        <w:jc w:val="left"/>
        <w:rPr>
          <w:rFonts w:asciiTheme="minorHAnsi" w:hAnsiTheme="minorHAnsi"/>
          <w:sz w:val="22"/>
          <w:szCs w:val="22"/>
        </w:rPr>
      </w:pPr>
    </w:p>
    <w:p w14:paraId="41EA4B5B" w14:textId="1498C11F" w:rsidR="00FF4643" w:rsidRDefault="00FF4643" w:rsidP="00F80B0A">
      <w:pPr>
        <w:pStyle w:val="BodyText"/>
        <w:ind w:left="1440" w:hanging="1440"/>
        <w:jc w:val="left"/>
        <w:rPr>
          <w:rFonts w:asciiTheme="minorHAnsi" w:hAnsiTheme="minorHAnsi"/>
          <w:b/>
          <w:sz w:val="22"/>
          <w:szCs w:val="22"/>
        </w:rPr>
      </w:pPr>
      <w:r w:rsidRPr="00FF4643">
        <w:rPr>
          <w:rFonts w:asciiTheme="minorHAnsi" w:hAnsiTheme="minorHAnsi"/>
          <w:b/>
          <w:bCs/>
          <w:sz w:val="22"/>
          <w:szCs w:val="22"/>
        </w:rPr>
        <w:t>2023</w:t>
      </w:r>
      <w:r>
        <w:rPr>
          <w:rFonts w:asciiTheme="minorHAnsi" w:hAnsiTheme="minorHAnsi"/>
          <w:b/>
          <w:bCs/>
          <w:sz w:val="22"/>
          <w:szCs w:val="22"/>
        </w:rPr>
        <w:t>-Present</w:t>
      </w:r>
      <w:r>
        <w:rPr>
          <w:rFonts w:asciiTheme="minorHAnsi" w:hAnsiTheme="minorHAnsi"/>
          <w:b/>
          <w:bCs/>
          <w:sz w:val="22"/>
          <w:szCs w:val="22"/>
        </w:rPr>
        <w:tab/>
      </w:r>
      <w:r>
        <w:rPr>
          <w:rFonts w:asciiTheme="minorHAnsi" w:hAnsiTheme="minorHAnsi"/>
          <w:b/>
          <w:bCs/>
          <w:sz w:val="22"/>
          <w:szCs w:val="22"/>
        </w:rPr>
        <w:tab/>
        <w:t xml:space="preserve"> </w:t>
      </w:r>
      <w:r w:rsidRPr="00D15C57">
        <w:rPr>
          <w:rFonts w:asciiTheme="minorHAnsi" w:hAnsiTheme="minorHAnsi"/>
          <w:b/>
          <w:sz w:val="22"/>
          <w:szCs w:val="22"/>
        </w:rPr>
        <w:t>Specimen Processing Training Specialist</w:t>
      </w:r>
      <w:r>
        <w:rPr>
          <w:rFonts w:asciiTheme="minorHAnsi" w:hAnsiTheme="minorHAnsi"/>
          <w:b/>
          <w:sz w:val="22"/>
          <w:szCs w:val="22"/>
        </w:rPr>
        <w:t xml:space="preserve"> II</w:t>
      </w:r>
    </w:p>
    <w:p w14:paraId="46383413" w14:textId="2B285C9D" w:rsidR="00140C20" w:rsidRDefault="00140C20" w:rsidP="00140C20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Cs/>
          <w:sz w:val="22"/>
          <w:szCs w:val="22"/>
        </w:rPr>
        <w:t xml:space="preserve">Performs the duties of a Training Specialist as well as </w:t>
      </w:r>
      <w:r>
        <w:rPr>
          <w:rFonts w:asciiTheme="minorHAnsi" w:hAnsiTheme="minorHAnsi"/>
          <w:sz w:val="22"/>
          <w:szCs w:val="22"/>
        </w:rPr>
        <w:t>d</w:t>
      </w:r>
      <w:r w:rsidRPr="00031E77">
        <w:rPr>
          <w:rFonts w:asciiTheme="minorHAnsi" w:hAnsiTheme="minorHAnsi"/>
          <w:sz w:val="22"/>
          <w:szCs w:val="22"/>
        </w:rPr>
        <w:t>evelop and</w:t>
      </w:r>
      <w:r>
        <w:rPr>
          <w:rFonts w:asciiTheme="minorHAnsi" w:hAnsiTheme="minorHAnsi"/>
          <w:sz w:val="22"/>
          <w:szCs w:val="22"/>
        </w:rPr>
        <w:t xml:space="preserve"> i</w:t>
      </w:r>
      <w:r w:rsidRPr="00031E77">
        <w:rPr>
          <w:rFonts w:asciiTheme="minorHAnsi" w:hAnsiTheme="minorHAnsi"/>
          <w:sz w:val="22"/>
          <w:szCs w:val="22"/>
        </w:rPr>
        <w:t>mplement technical training program(s) for Specimen Processing</w:t>
      </w:r>
      <w:r>
        <w:rPr>
          <w:rFonts w:asciiTheme="minorHAnsi" w:hAnsiTheme="minorHAnsi"/>
          <w:sz w:val="22"/>
          <w:szCs w:val="22"/>
        </w:rPr>
        <w:t>.</w:t>
      </w:r>
    </w:p>
    <w:p w14:paraId="7870670A" w14:textId="4675B38C" w:rsidR="00140C20" w:rsidRPr="00031E77" w:rsidRDefault="00140C20" w:rsidP="00140C20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Create and continually improve training and training program(s) working with the Lab Operations Training Coordinator to ensure standardization</w:t>
      </w:r>
      <w:r>
        <w:rPr>
          <w:rFonts w:asciiTheme="minorHAnsi" w:hAnsiTheme="minorHAnsi"/>
          <w:sz w:val="22"/>
          <w:szCs w:val="22"/>
        </w:rPr>
        <w:t>.</w:t>
      </w:r>
    </w:p>
    <w:p w14:paraId="42BBF9B4" w14:textId="77777777" w:rsidR="00140C20" w:rsidRPr="00031E77" w:rsidRDefault="00140C20" w:rsidP="00140C20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Documented biannual review of training materials</w:t>
      </w:r>
    </w:p>
    <w:p w14:paraId="11117DA9" w14:textId="77777777" w:rsidR="00FF4643" w:rsidRDefault="00FF4643" w:rsidP="00140C20">
      <w:pPr>
        <w:pStyle w:val="BodyText"/>
        <w:jc w:val="left"/>
        <w:rPr>
          <w:rFonts w:asciiTheme="minorHAnsi" w:hAnsiTheme="minorHAnsi"/>
          <w:sz w:val="22"/>
          <w:szCs w:val="22"/>
        </w:rPr>
      </w:pPr>
    </w:p>
    <w:p w14:paraId="5F19FB83" w14:textId="180A9658" w:rsidR="00031E77" w:rsidRPr="00D15C57" w:rsidRDefault="00D15C57" w:rsidP="00D15C57">
      <w:pPr>
        <w:pStyle w:val="BodyText"/>
        <w:tabs>
          <w:tab w:val="left" w:pos="2160"/>
        </w:tabs>
        <w:jc w:val="left"/>
        <w:rPr>
          <w:rFonts w:asciiTheme="minorHAnsi" w:hAnsiTheme="minorHAnsi"/>
          <w:b/>
          <w:sz w:val="22"/>
          <w:szCs w:val="22"/>
        </w:rPr>
      </w:pPr>
      <w:r w:rsidRPr="00D15C57">
        <w:rPr>
          <w:rFonts w:asciiTheme="minorHAnsi" w:hAnsiTheme="minorHAnsi"/>
          <w:b/>
          <w:sz w:val="22"/>
          <w:szCs w:val="22"/>
        </w:rPr>
        <w:t>2021-</w:t>
      </w:r>
      <w:r w:rsidR="00FF4643">
        <w:rPr>
          <w:rFonts w:asciiTheme="minorHAnsi" w:hAnsiTheme="minorHAnsi"/>
          <w:b/>
          <w:sz w:val="22"/>
          <w:szCs w:val="22"/>
        </w:rPr>
        <w:t>2023</w:t>
      </w:r>
      <w:r w:rsidRPr="00D15C57">
        <w:rPr>
          <w:rFonts w:asciiTheme="minorHAnsi" w:hAnsiTheme="minorHAnsi"/>
          <w:b/>
          <w:sz w:val="22"/>
          <w:szCs w:val="22"/>
        </w:rPr>
        <w:tab/>
        <w:t xml:space="preserve"> </w:t>
      </w:r>
      <w:r w:rsidR="00031E77" w:rsidRPr="00D15C57">
        <w:rPr>
          <w:rFonts w:asciiTheme="minorHAnsi" w:hAnsiTheme="minorHAnsi"/>
          <w:b/>
          <w:sz w:val="22"/>
          <w:szCs w:val="22"/>
        </w:rPr>
        <w:t>Specimen Processing Training Specialist</w:t>
      </w:r>
    </w:p>
    <w:p w14:paraId="7987B728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 xml:space="preserve">Conduct training </w:t>
      </w:r>
    </w:p>
    <w:p w14:paraId="668A6739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Provide feedback and counseling to trainees on a timely and consistent basis</w:t>
      </w:r>
    </w:p>
    <w:p w14:paraId="66A6F2E9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Monitor and evaluate trainees’ competency and performance</w:t>
      </w:r>
    </w:p>
    <w:p w14:paraId="2DC1C27E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Identify new training opportunities in conjunction with Lab Operations Training Specialists (if applicable), the Lab Operations Training Coordinator, Lab Operations Supervisors, Lab Operations Manager, and Assistant Lab Director</w:t>
      </w:r>
    </w:p>
    <w:p w14:paraId="1C122A2A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Monitor regulatory requirements such as CEUs and SOP readings</w:t>
      </w:r>
    </w:p>
    <w:p w14:paraId="0CBD55D3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Monitor, evaluate and record training activities and program effectiveness</w:t>
      </w:r>
    </w:p>
    <w:p w14:paraId="56923BAB" w14:textId="77777777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Implement and/or coordinate specific training to assist staff in maintaining or improving job skills</w:t>
      </w:r>
    </w:p>
    <w:p w14:paraId="78D30BE2" w14:textId="3E29222C" w:rsidR="00031E77" w:rsidRP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 w:rsidRPr="00031E77">
        <w:rPr>
          <w:rFonts w:asciiTheme="minorHAnsi" w:hAnsiTheme="minorHAnsi"/>
          <w:sz w:val="22"/>
          <w:szCs w:val="22"/>
        </w:rPr>
        <w:t>Manage training documentation</w:t>
      </w:r>
    </w:p>
    <w:p w14:paraId="514D7203" w14:textId="77777777" w:rsidR="00031E77" w:rsidRDefault="00031E77" w:rsidP="00031E77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b/>
          <w:sz w:val="22"/>
          <w:szCs w:val="22"/>
        </w:rPr>
      </w:pPr>
    </w:p>
    <w:p w14:paraId="3850855F" w14:textId="09EE2E4E" w:rsidR="00031E77" w:rsidRPr="00031E77" w:rsidRDefault="00066E79" w:rsidP="00D15C57">
      <w:pPr>
        <w:pStyle w:val="BodyText"/>
        <w:numPr>
          <w:ilvl w:val="1"/>
          <w:numId w:val="33"/>
        </w:numPr>
        <w:tabs>
          <w:tab w:val="left" w:pos="2160"/>
        </w:tabs>
        <w:jc w:val="left"/>
        <w:rPr>
          <w:rFonts w:asciiTheme="minorHAnsi" w:hAnsiTheme="minorHAnsi"/>
          <w:b/>
          <w:sz w:val="22"/>
          <w:szCs w:val="22"/>
        </w:rPr>
      </w:pPr>
      <w:r w:rsidRPr="00475EDC">
        <w:rPr>
          <w:rFonts w:asciiTheme="minorHAnsi" w:hAnsiTheme="minorHAnsi"/>
          <w:b/>
          <w:sz w:val="22"/>
          <w:szCs w:val="22"/>
        </w:rPr>
        <w:t>Client Clarify Specialist</w:t>
      </w:r>
    </w:p>
    <w:p w14:paraId="62463CFC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Answer incoming/makes outgoing calls to clients</w:t>
      </w:r>
    </w:p>
    <w:p w14:paraId="0720316B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Provides specimen requirements and pricing</w:t>
      </w:r>
    </w:p>
    <w:p w14:paraId="69182F7F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Resolves problems for both clients and processors</w:t>
      </w:r>
    </w:p>
    <w:p w14:paraId="657C6FFB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Resolves problems/follows through with dissatisfied customers</w:t>
      </w:r>
    </w:p>
    <w:p w14:paraId="61068F42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Monitors Management reports</w:t>
      </w:r>
    </w:p>
    <w:p w14:paraId="0BE94B17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Updates and provides input to create, improve or revise existing SOPs</w:t>
      </w:r>
    </w:p>
    <w:p w14:paraId="04228764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Processes requests for prepayment accounts</w:t>
      </w:r>
    </w:p>
    <w:p w14:paraId="446792E8" w14:textId="77777777" w:rsidR="00DE7FDE" w:rsidRDefault="00DE7FDE" w:rsidP="00475EDC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Handle special or non-routine test requests</w:t>
      </w:r>
    </w:p>
    <w:p w14:paraId="3A5758B2" w14:textId="0FFFE726" w:rsidR="00475EDC" w:rsidRDefault="00DE7FDE" w:rsidP="000E7F8B">
      <w:pPr>
        <w:pStyle w:val="BodyText"/>
        <w:tabs>
          <w:tab w:val="left" w:pos="2160"/>
        </w:tabs>
        <w:ind w:left="1845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Serves as primary contact for Customer Support personnel for all specimen-related questions.</w:t>
      </w:r>
    </w:p>
    <w:p w14:paraId="43F278A9" w14:textId="77777777" w:rsidR="00066E79" w:rsidRDefault="00066E79" w:rsidP="00066E79">
      <w:pPr>
        <w:pStyle w:val="BodyText"/>
        <w:tabs>
          <w:tab w:val="left" w:pos="2160"/>
        </w:tabs>
        <w:jc w:val="left"/>
        <w:rPr>
          <w:rFonts w:asciiTheme="minorHAnsi" w:hAnsiTheme="minorHAnsi"/>
          <w:sz w:val="22"/>
          <w:szCs w:val="22"/>
        </w:rPr>
      </w:pPr>
    </w:p>
    <w:p w14:paraId="4CE3B9D5" w14:textId="1DD744DC" w:rsidR="000E7F8B" w:rsidRPr="00CA21EF" w:rsidRDefault="008148AF" w:rsidP="00CA21EF">
      <w:pPr>
        <w:pStyle w:val="BodyText"/>
        <w:tabs>
          <w:tab w:val="left" w:pos="2160"/>
        </w:tabs>
        <w:jc w:val="lef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2009-2012</w:t>
      </w:r>
      <w:r w:rsidR="00066E79" w:rsidRPr="00475EDC">
        <w:rPr>
          <w:rFonts w:asciiTheme="minorHAnsi" w:hAnsiTheme="minorHAnsi"/>
          <w:b/>
          <w:sz w:val="22"/>
          <w:szCs w:val="22"/>
        </w:rPr>
        <w:t xml:space="preserve"> </w:t>
      </w:r>
      <w:r>
        <w:rPr>
          <w:rFonts w:asciiTheme="minorHAnsi" w:hAnsiTheme="minorHAnsi"/>
          <w:b/>
          <w:sz w:val="22"/>
          <w:szCs w:val="22"/>
        </w:rPr>
        <w:tab/>
      </w:r>
      <w:r w:rsidR="00066E79" w:rsidRPr="00475EDC">
        <w:rPr>
          <w:rFonts w:asciiTheme="minorHAnsi" w:hAnsiTheme="minorHAnsi"/>
          <w:b/>
          <w:sz w:val="22"/>
          <w:szCs w:val="22"/>
        </w:rPr>
        <w:t>Specimen Processor II</w:t>
      </w:r>
    </w:p>
    <w:p w14:paraId="1C1261D6" w14:textId="2DB13AE3" w:rsidR="000E7F8B" w:rsidRDefault="000E7F8B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Perform quantitative aliquoting of forensic and clinical samples (incoming and</w:t>
      </w:r>
    </w:p>
    <w:p w14:paraId="6D483ACD" w14:textId="4988472B" w:rsidR="000E7F8B" w:rsidRDefault="000E7F8B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reflex testing)</w:t>
      </w:r>
    </w:p>
    <w:p w14:paraId="21D84595" w14:textId="70D160CF" w:rsidR="000E7F8B" w:rsidRDefault="000E7F8B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</w:t>
      </w:r>
      <w:r w:rsidR="00F20E5A">
        <w:rPr>
          <w:rFonts w:asciiTheme="minorHAnsi" w:hAnsiTheme="minorHAnsi"/>
          <w:sz w:val="22"/>
          <w:szCs w:val="22"/>
        </w:rPr>
        <w:t>Prepare quantitative homogenates of tissue and other solid materials</w:t>
      </w:r>
    </w:p>
    <w:p w14:paraId="4A86F8E4" w14:textId="4595B7A4" w:rsidR="00F20E5A" w:rsidRDefault="00F20E5A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Review forensic case folders and correct any log-in entry errors</w:t>
      </w:r>
    </w:p>
    <w:p w14:paraId="3837F1CE" w14:textId="1CF7AB7C" w:rsidR="00F20E5A" w:rsidRDefault="00F20E5A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Calibrate pipettes</w:t>
      </w:r>
    </w:p>
    <w:p w14:paraId="4B743CB7" w14:textId="1E45FD8D" w:rsidR="00F20E5A" w:rsidRDefault="00F20E5A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Prepare and review specimen management reports</w:t>
      </w:r>
    </w:p>
    <w:p w14:paraId="0DB57DC7" w14:textId="6A217888" w:rsidR="000E7F8B" w:rsidRPr="00475EDC" w:rsidRDefault="00F20E5A" w:rsidP="000E7F8B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Assist with employee training</w:t>
      </w:r>
    </w:p>
    <w:p w14:paraId="4DD1DE3B" w14:textId="59354844" w:rsidR="00066E79" w:rsidRDefault="00936BE5" w:rsidP="00066E79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Prepare hair specimens for testing</w:t>
      </w:r>
    </w:p>
    <w:p w14:paraId="65ED3C75" w14:textId="77777777" w:rsidR="00936BE5" w:rsidRDefault="00936BE5" w:rsidP="00066E79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</w:p>
    <w:p w14:paraId="3ADE16E1" w14:textId="086050D9" w:rsidR="00511518" w:rsidRPr="00F20E5A" w:rsidRDefault="00D15C57" w:rsidP="00F20E5A">
      <w:pPr>
        <w:pStyle w:val="BodyText"/>
        <w:tabs>
          <w:tab w:val="left" w:pos="2160"/>
        </w:tabs>
        <w:jc w:val="left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2008-</w:t>
      </w:r>
      <w:r w:rsidR="008148AF">
        <w:rPr>
          <w:rFonts w:asciiTheme="minorHAnsi" w:hAnsiTheme="minorHAnsi"/>
          <w:b/>
          <w:sz w:val="22"/>
          <w:szCs w:val="22"/>
        </w:rPr>
        <w:t>2009</w:t>
      </w:r>
      <w:r w:rsidR="008148AF">
        <w:rPr>
          <w:rFonts w:asciiTheme="minorHAnsi" w:hAnsiTheme="minorHAnsi"/>
          <w:b/>
          <w:sz w:val="22"/>
          <w:szCs w:val="22"/>
        </w:rPr>
        <w:tab/>
      </w:r>
      <w:r w:rsidR="00E940C2">
        <w:rPr>
          <w:rFonts w:asciiTheme="minorHAnsi" w:hAnsiTheme="minorHAnsi"/>
          <w:b/>
          <w:sz w:val="22"/>
          <w:szCs w:val="22"/>
        </w:rPr>
        <w:t xml:space="preserve">Forensic </w:t>
      </w:r>
      <w:r w:rsidR="00066E79" w:rsidRPr="00475EDC">
        <w:rPr>
          <w:rFonts w:asciiTheme="minorHAnsi" w:hAnsiTheme="minorHAnsi"/>
          <w:b/>
          <w:sz w:val="22"/>
          <w:szCs w:val="22"/>
        </w:rPr>
        <w:t xml:space="preserve">Specimen Processor </w:t>
      </w:r>
    </w:p>
    <w:p w14:paraId="6FC266B6" w14:textId="720A4981" w:rsidR="00F20E5A" w:rsidRDefault="00F20E5A" w:rsidP="00F20E5A">
      <w:pPr>
        <w:ind w:left="72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Complete chain of custody documentation where appropriate</w:t>
      </w:r>
    </w:p>
    <w:p w14:paraId="643F1888" w14:textId="7FA8B649" w:rsidR="00F20E5A" w:rsidRDefault="00F20E5A" w:rsidP="00F20E5A">
      <w:pPr>
        <w:ind w:left="72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Receive and unpack specimens sent to NMS</w:t>
      </w:r>
    </w:p>
    <w:p w14:paraId="14AE0438" w14:textId="14A40E22" w:rsidR="00F20E5A" w:rsidRDefault="00F20E5A" w:rsidP="00F20E5A">
      <w:pPr>
        <w:ind w:left="72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Test code assignment and clarification request when needed</w:t>
      </w:r>
    </w:p>
    <w:p w14:paraId="4ADA0FE9" w14:textId="7F0F18C9" w:rsidR="00F20E5A" w:rsidRDefault="00F20E5A" w:rsidP="00F20E5A">
      <w:pPr>
        <w:ind w:left="72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Perform specimen inventory, tracking and discarding </w:t>
      </w:r>
    </w:p>
    <w:p w14:paraId="445D304D" w14:textId="7DB7DA2E" w:rsidR="00F20E5A" w:rsidRDefault="00F20E5A" w:rsidP="00F20E5A">
      <w:pPr>
        <w:pStyle w:val="BodyText"/>
        <w:tabs>
          <w:tab w:val="left" w:pos="2160"/>
        </w:tabs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               Accessions samples into the Laboratory Information Management</w:t>
      </w:r>
    </w:p>
    <w:p w14:paraId="4612C32D" w14:textId="66797AE5" w:rsidR="00F20E5A" w:rsidRDefault="00F20E5A" w:rsidP="00F20E5A">
      <w:pPr>
        <w:pStyle w:val="BodyText"/>
        <w:tabs>
          <w:tab w:val="left" w:pos="2160"/>
        </w:tabs>
        <w:ind w:left="720"/>
        <w:jc w:val="lef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              System (LIMS)</w:t>
      </w:r>
    </w:p>
    <w:p w14:paraId="7B8F5282" w14:textId="77777777" w:rsidR="00F20E5A" w:rsidRPr="00F20E5A" w:rsidRDefault="00F20E5A" w:rsidP="00F20E5A">
      <w:pPr>
        <w:ind w:left="720" w:firstLine="720"/>
        <w:rPr>
          <w:rFonts w:asciiTheme="minorHAnsi" w:hAnsiTheme="minorHAnsi"/>
          <w:sz w:val="22"/>
          <w:szCs w:val="22"/>
        </w:rPr>
      </w:pPr>
    </w:p>
    <w:p w14:paraId="75207786" w14:textId="77777777" w:rsidR="00E940C2" w:rsidRPr="00E940C2" w:rsidRDefault="00E940C2" w:rsidP="00E940C2">
      <w:pPr>
        <w:rPr>
          <w:rFonts w:asciiTheme="minorHAnsi" w:hAnsiTheme="minorHAnsi"/>
          <w:b/>
          <w:sz w:val="22"/>
          <w:szCs w:val="22"/>
        </w:rPr>
      </w:pPr>
    </w:p>
    <w:p w14:paraId="79963BF3" w14:textId="77777777" w:rsidR="00D36A45" w:rsidRPr="007231B6" w:rsidRDefault="00D36A45" w:rsidP="00F55E8F">
      <w:pPr>
        <w:pStyle w:val="Heading1"/>
        <w:tabs>
          <w:tab w:val="left" w:pos="1548"/>
        </w:tabs>
        <w:rPr>
          <w:rFonts w:ascii="Calibri" w:hAnsi="Calibri"/>
          <w:i/>
          <w:iCs/>
          <w:sz w:val="22"/>
          <w:szCs w:val="22"/>
        </w:rPr>
      </w:pPr>
      <w:r w:rsidRPr="007231B6">
        <w:rPr>
          <w:rFonts w:ascii="Calibri" w:hAnsi="Calibri"/>
          <w:i/>
          <w:iCs/>
          <w:sz w:val="22"/>
          <w:szCs w:val="22"/>
        </w:rPr>
        <w:t>PROFESSIONAL MEETING ATTENDANCE</w:t>
      </w:r>
      <w:r w:rsidR="0084179C" w:rsidRPr="007231B6">
        <w:rPr>
          <w:rFonts w:ascii="Calibri" w:hAnsi="Calibri"/>
          <w:i/>
          <w:iCs/>
          <w:sz w:val="22"/>
          <w:szCs w:val="22"/>
        </w:rPr>
        <w:t xml:space="preserve"> </w:t>
      </w:r>
    </w:p>
    <w:p w14:paraId="1386C541" w14:textId="77777777" w:rsidR="00D36A45" w:rsidRPr="007231B6" w:rsidRDefault="00D36A45" w:rsidP="00F80B0A">
      <w:pPr>
        <w:ind w:left="1440" w:hanging="1440"/>
        <w:rPr>
          <w:rFonts w:ascii="Calibri" w:hAnsi="Calibri"/>
          <w:sz w:val="22"/>
          <w:szCs w:val="22"/>
        </w:rPr>
      </w:pPr>
    </w:p>
    <w:p w14:paraId="3449F859" w14:textId="77777777" w:rsidR="00511518" w:rsidRPr="00E940C2" w:rsidRDefault="00E940C2" w:rsidP="00E940C2">
      <w:pPr>
        <w:pStyle w:val="ListParagraph"/>
        <w:numPr>
          <w:ilvl w:val="0"/>
          <w:numId w:val="27"/>
        </w:numPr>
        <w:tabs>
          <w:tab w:val="left" w:pos="1440"/>
          <w:tab w:val="left" w:pos="1548"/>
        </w:tabs>
        <w:rPr>
          <w:rFonts w:ascii="Calibri" w:hAnsi="Calibri"/>
        </w:rPr>
      </w:pPr>
      <w:r w:rsidRPr="00E940C2">
        <w:rPr>
          <w:rFonts w:ascii="Calibri" w:hAnsi="Calibri"/>
        </w:rPr>
        <w:t>American Academy of Forensic Science (AAFS)</w:t>
      </w:r>
    </w:p>
    <w:p w14:paraId="14C94ED8" w14:textId="77777777" w:rsidR="00E940C2" w:rsidRDefault="00E940C2" w:rsidP="00E940C2">
      <w:pPr>
        <w:pStyle w:val="ListParagraph"/>
        <w:numPr>
          <w:ilvl w:val="0"/>
          <w:numId w:val="28"/>
        </w:numPr>
        <w:tabs>
          <w:tab w:val="left" w:pos="1440"/>
          <w:tab w:val="left" w:pos="1548"/>
        </w:tabs>
        <w:rPr>
          <w:rFonts w:ascii="Calibri" w:hAnsi="Calibri"/>
        </w:rPr>
      </w:pPr>
      <w:r>
        <w:rPr>
          <w:rFonts w:ascii="Calibri" w:hAnsi="Calibri"/>
        </w:rPr>
        <w:t>Meeting was held in San Antonio, TX, February 2007</w:t>
      </w:r>
    </w:p>
    <w:p w14:paraId="09E26626" w14:textId="77777777" w:rsidR="00E940C2" w:rsidRPr="00E940C2" w:rsidRDefault="00E940C2" w:rsidP="00E940C2">
      <w:pPr>
        <w:pStyle w:val="ListParagraph"/>
        <w:numPr>
          <w:ilvl w:val="0"/>
          <w:numId w:val="29"/>
        </w:numPr>
        <w:tabs>
          <w:tab w:val="left" w:pos="1440"/>
          <w:tab w:val="left" w:pos="1548"/>
        </w:tabs>
        <w:rPr>
          <w:rFonts w:ascii="Calibri" w:hAnsi="Calibri"/>
        </w:rPr>
      </w:pPr>
      <w:r w:rsidRPr="00E940C2">
        <w:rPr>
          <w:rFonts w:ascii="Calibri" w:hAnsi="Calibri"/>
        </w:rPr>
        <w:t>Northeastern Association of Forensic Scientists (NEAFS)</w:t>
      </w:r>
    </w:p>
    <w:p w14:paraId="4D7583B0" w14:textId="77777777" w:rsidR="004B055D" w:rsidRDefault="00E940C2" w:rsidP="00E940C2">
      <w:pPr>
        <w:pStyle w:val="ListParagraph"/>
        <w:numPr>
          <w:ilvl w:val="0"/>
          <w:numId w:val="28"/>
        </w:numPr>
        <w:tabs>
          <w:tab w:val="left" w:pos="1440"/>
          <w:tab w:val="left" w:pos="1548"/>
        </w:tabs>
        <w:rPr>
          <w:rFonts w:ascii="Calibri" w:hAnsi="Calibri"/>
        </w:rPr>
      </w:pPr>
      <w:r>
        <w:rPr>
          <w:rFonts w:ascii="Calibri" w:hAnsi="Calibri"/>
        </w:rPr>
        <w:t>Meeting was held in Rye Brook, NY, November 2006</w:t>
      </w:r>
    </w:p>
    <w:p w14:paraId="0CB3DE23" w14:textId="5F77DC32" w:rsidR="000D2CE2" w:rsidRPr="000D2CE2" w:rsidRDefault="000D2CE2" w:rsidP="000D2CE2">
      <w:pPr>
        <w:tabs>
          <w:tab w:val="left" w:pos="1440"/>
          <w:tab w:val="left" w:pos="1548"/>
        </w:tabs>
        <w:rPr>
          <w:rFonts w:ascii="Calibri" w:hAnsi="Calibri"/>
          <w:b/>
          <w:bCs/>
          <w:i/>
          <w:iCs/>
          <w:sz w:val="22"/>
          <w:szCs w:val="22"/>
        </w:rPr>
      </w:pPr>
      <w:r w:rsidRPr="000D2CE2">
        <w:rPr>
          <w:rFonts w:ascii="Calibri" w:hAnsi="Calibri"/>
          <w:b/>
          <w:bCs/>
          <w:i/>
          <w:iCs/>
          <w:sz w:val="22"/>
          <w:szCs w:val="22"/>
        </w:rPr>
        <w:t>AWARDS</w:t>
      </w:r>
    </w:p>
    <w:p w14:paraId="0CEECD34" w14:textId="77777777" w:rsidR="000D2CE2" w:rsidRDefault="000D2CE2" w:rsidP="000D2CE2">
      <w:pPr>
        <w:tabs>
          <w:tab w:val="left" w:pos="1440"/>
          <w:tab w:val="left" w:pos="1548"/>
        </w:tabs>
        <w:rPr>
          <w:rFonts w:ascii="Calibri" w:hAnsi="Calibri"/>
        </w:rPr>
      </w:pPr>
    </w:p>
    <w:p w14:paraId="63D685CB" w14:textId="5F32FDD4" w:rsidR="000D2CE2" w:rsidRDefault="000D2CE2" w:rsidP="000D2CE2">
      <w:pPr>
        <w:tabs>
          <w:tab w:val="left" w:pos="1440"/>
          <w:tab w:val="left" w:pos="1548"/>
        </w:tabs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</w:rPr>
        <w:tab/>
      </w:r>
      <w:r>
        <w:rPr>
          <w:rFonts w:ascii="Calibri" w:hAnsi="Calibri"/>
          <w:b/>
          <w:bCs/>
          <w:sz w:val="22"/>
          <w:szCs w:val="22"/>
        </w:rPr>
        <w:t>ACE Awards</w:t>
      </w:r>
    </w:p>
    <w:p w14:paraId="2775DDD9" w14:textId="02743DE3" w:rsidR="000D2CE2" w:rsidRPr="000D2CE2" w:rsidRDefault="000D2CE2" w:rsidP="000876CE">
      <w:pPr>
        <w:pStyle w:val="ListParagraph"/>
        <w:numPr>
          <w:ilvl w:val="0"/>
          <w:numId w:val="28"/>
        </w:numPr>
        <w:tabs>
          <w:tab w:val="left" w:pos="1440"/>
          <w:tab w:val="left" w:pos="1548"/>
        </w:tabs>
        <w:rPr>
          <w:rFonts w:ascii="Calibri" w:hAnsi="Calibri"/>
        </w:rPr>
      </w:pPr>
      <w:r w:rsidRPr="000D2CE2">
        <w:rPr>
          <w:rFonts w:ascii="Calibri" w:hAnsi="Calibri"/>
        </w:rPr>
        <w:t>2/2024 – working on a labeling project with a toxicologist</w:t>
      </w:r>
    </w:p>
    <w:p w14:paraId="2DEE3E73" w14:textId="523DC708" w:rsidR="000D2CE2" w:rsidRPr="000D2CE2" w:rsidRDefault="000D2CE2" w:rsidP="000876CE">
      <w:pPr>
        <w:pStyle w:val="ListParagraph"/>
        <w:numPr>
          <w:ilvl w:val="0"/>
          <w:numId w:val="28"/>
        </w:numPr>
        <w:tabs>
          <w:tab w:val="left" w:pos="1440"/>
          <w:tab w:val="left" w:pos="1548"/>
        </w:tabs>
        <w:rPr>
          <w:rFonts w:ascii="Calibri" w:hAnsi="Calibri"/>
        </w:rPr>
      </w:pPr>
      <w:r w:rsidRPr="000D2CE2">
        <w:rPr>
          <w:rFonts w:ascii="Calibri" w:hAnsi="Calibri"/>
        </w:rPr>
        <w:t>9/2023 – creating a recognition idea for the department</w:t>
      </w:r>
    </w:p>
    <w:p w14:paraId="3084DE7F" w14:textId="253B1DC0" w:rsidR="000D2CE2" w:rsidRPr="000D2CE2" w:rsidRDefault="000D2CE2" w:rsidP="000876CE">
      <w:pPr>
        <w:pStyle w:val="ListParagraph"/>
        <w:numPr>
          <w:ilvl w:val="0"/>
          <w:numId w:val="28"/>
        </w:numPr>
        <w:tabs>
          <w:tab w:val="left" w:pos="1440"/>
          <w:tab w:val="left" w:pos="1548"/>
        </w:tabs>
        <w:rPr>
          <w:rFonts w:ascii="Calibri" w:hAnsi="Calibri"/>
          <w:b/>
          <w:bCs/>
        </w:rPr>
      </w:pPr>
      <w:r w:rsidRPr="000D2CE2">
        <w:rPr>
          <w:rFonts w:ascii="Calibri" w:hAnsi="Calibri"/>
        </w:rPr>
        <w:t>4/2023</w:t>
      </w:r>
      <w:r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</w:rPr>
        <w:t>handling a login form issue by working closely with IT</w:t>
      </w:r>
    </w:p>
    <w:p w14:paraId="1F500D3D" w14:textId="2BC380A4" w:rsidR="000D2CE2" w:rsidRDefault="000D2CE2" w:rsidP="000D2CE2">
      <w:pPr>
        <w:tabs>
          <w:tab w:val="left" w:pos="1440"/>
          <w:tab w:val="left" w:pos="1548"/>
        </w:tabs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ab/>
        <w:t>STAR Award</w:t>
      </w:r>
      <w:r w:rsidR="004D0245">
        <w:rPr>
          <w:rFonts w:ascii="Calibri" w:hAnsi="Calibri"/>
          <w:b/>
          <w:bCs/>
          <w:sz w:val="22"/>
          <w:szCs w:val="22"/>
        </w:rPr>
        <w:t>s</w:t>
      </w:r>
    </w:p>
    <w:p w14:paraId="490710E6" w14:textId="5AE9A2CD" w:rsidR="0025364D" w:rsidRDefault="0025364D" w:rsidP="000D2CE2">
      <w:pPr>
        <w:pStyle w:val="ListParagraph"/>
        <w:numPr>
          <w:ilvl w:val="0"/>
          <w:numId w:val="34"/>
        </w:numPr>
        <w:tabs>
          <w:tab w:val="left" w:pos="1440"/>
          <w:tab w:val="left" w:pos="1548"/>
        </w:tabs>
        <w:rPr>
          <w:rFonts w:ascii="Calibri" w:hAnsi="Calibri"/>
        </w:rPr>
      </w:pPr>
      <w:r>
        <w:rPr>
          <w:rFonts w:ascii="Calibri" w:hAnsi="Calibri"/>
        </w:rPr>
        <w:t>4/2023 – Taking the lead on fixing and completing an issue that saved hundreds of potentially incorrect reports from going to clients.</w:t>
      </w:r>
    </w:p>
    <w:p w14:paraId="0353E0FD" w14:textId="6EBFA418" w:rsidR="000D2CE2" w:rsidRPr="000D2CE2" w:rsidRDefault="000D2CE2" w:rsidP="000D2CE2">
      <w:pPr>
        <w:pStyle w:val="ListParagraph"/>
        <w:numPr>
          <w:ilvl w:val="0"/>
          <w:numId w:val="34"/>
        </w:numPr>
        <w:tabs>
          <w:tab w:val="left" w:pos="1440"/>
          <w:tab w:val="left" w:pos="1548"/>
        </w:tabs>
        <w:rPr>
          <w:rFonts w:ascii="Calibri" w:hAnsi="Calibri"/>
        </w:rPr>
      </w:pPr>
      <w:r w:rsidRPr="000D2CE2">
        <w:rPr>
          <w:rFonts w:ascii="Calibri" w:hAnsi="Calibri"/>
        </w:rPr>
        <w:t>6/2022</w:t>
      </w:r>
      <w:r>
        <w:rPr>
          <w:rFonts w:ascii="Calibri" w:hAnsi="Calibri"/>
        </w:rPr>
        <w:t xml:space="preserve"> – Being a Lead Trainer for the LIMS upgrade.</w:t>
      </w:r>
    </w:p>
    <w:p w14:paraId="1E1CCE76" w14:textId="31CFB11A" w:rsidR="004B055D" w:rsidRDefault="004D0245" w:rsidP="000D2CE2">
      <w:pPr>
        <w:ind w:left="2880" w:hanging="1440"/>
        <w:jc w:val="both"/>
        <w:rPr>
          <w:rFonts w:ascii="Calibri" w:hAnsi="Calibri" w:cs="Arial"/>
          <w:b/>
          <w:bCs/>
          <w:sz w:val="22"/>
          <w:szCs w:val="22"/>
        </w:rPr>
      </w:pPr>
      <w:r>
        <w:rPr>
          <w:rFonts w:ascii="Calibri" w:hAnsi="Calibri" w:cs="Arial"/>
          <w:b/>
          <w:bCs/>
          <w:sz w:val="22"/>
          <w:szCs w:val="22"/>
        </w:rPr>
        <w:lastRenderedPageBreak/>
        <w:t xml:space="preserve">Annual </w:t>
      </w:r>
      <w:r w:rsidR="000D2CE2">
        <w:rPr>
          <w:rFonts w:ascii="Calibri" w:hAnsi="Calibri" w:cs="Arial"/>
          <w:b/>
          <w:bCs/>
          <w:sz w:val="22"/>
          <w:szCs w:val="22"/>
        </w:rPr>
        <w:t>All</w:t>
      </w:r>
      <w:r w:rsidR="00A276E4">
        <w:rPr>
          <w:rFonts w:ascii="Calibri" w:hAnsi="Calibri" w:cs="Arial"/>
          <w:b/>
          <w:bCs/>
          <w:sz w:val="22"/>
          <w:szCs w:val="22"/>
        </w:rPr>
        <w:t>-</w:t>
      </w:r>
      <w:r w:rsidR="000D2CE2">
        <w:rPr>
          <w:rFonts w:ascii="Calibri" w:hAnsi="Calibri" w:cs="Arial"/>
          <w:b/>
          <w:bCs/>
          <w:sz w:val="22"/>
          <w:szCs w:val="22"/>
        </w:rPr>
        <w:t>Star Award</w:t>
      </w:r>
    </w:p>
    <w:p w14:paraId="5FA8D05D" w14:textId="440F8EFA" w:rsidR="000D2CE2" w:rsidRPr="000D2CE2" w:rsidRDefault="0025364D" w:rsidP="000D2CE2">
      <w:pPr>
        <w:pStyle w:val="ListParagraph"/>
        <w:numPr>
          <w:ilvl w:val="0"/>
          <w:numId w:val="34"/>
        </w:numPr>
        <w:jc w:val="both"/>
        <w:rPr>
          <w:rFonts w:ascii="Calibri" w:hAnsi="Calibri" w:cs="Arial"/>
          <w:b/>
          <w:bCs/>
        </w:rPr>
      </w:pPr>
      <w:r>
        <w:rPr>
          <w:rFonts w:ascii="Calibri" w:hAnsi="Calibri" w:cs="Arial"/>
        </w:rPr>
        <w:t>2</w:t>
      </w:r>
      <w:r w:rsidR="000D2CE2" w:rsidRPr="000D2CE2">
        <w:rPr>
          <w:rFonts w:ascii="Calibri" w:hAnsi="Calibri" w:cs="Arial"/>
        </w:rPr>
        <w:t>/2024</w:t>
      </w:r>
      <w:r w:rsidR="000D2CE2">
        <w:rPr>
          <w:rFonts w:ascii="Calibri" w:hAnsi="Calibri" w:cs="Arial"/>
        </w:rPr>
        <w:t xml:space="preserve"> </w:t>
      </w:r>
      <w:r w:rsidR="00A276E4">
        <w:rPr>
          <w:rFonts w:ascii="Calibri" w:hAnsi="Calibri" w:cs="Arial"/>
        </w:rPr>
        <w:t>–</w:t>
      </w:r>
      <w:r w:rsidR="000D2CE2">
        <w:rPr>
          <w:rFonts w:ascii="Calibri" w:hAnsi="Calibri" w:cs="Arial"/>
        </w:rPr>
        <w:t xml:space="preserve"> </w:t>
      </w:r>
      <w:r w:rsidR="00A276E4">
        <w:rPr>
          <w:rFonts w:ascii="Calibri" w:hAnsi="Calibri" w:cs="Arial"/>
        </w:rPr>
        <w:t>For creating and implementing training for a new process that decreased TAT and helping to improving the training program within the department.</w:t>
      </w:r>
    </w:p>
    <w:p w14:paraId="52295869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1731A24B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662BCB2B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391E2C1B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558EC879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61AD9A6E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5C0A4AF2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11EA0FB7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5B69A53D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7EF4F31E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161FBD90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5AB7F3EF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5E16019F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0D491CE3" w14:textId="77777777" w:rsidR="004B055D" w:rsidRPr="007231B6" w:rsidRDefault="004B055D" w:rsidP="00F55E8F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p w14:paraId="48E5E810" w14:textId="77777777" w:rsidR="007231B6" w:rsidRPr="007231B6" w:rsidRDefault="007231B6">
      <w:pPr>
        <w:ind w:left="1440" w:hanging="1440"/>
        <w:jc w:val="both"/>
        <w:rPr>
          <w:rFonts w:ascii="Calibri" w:hAnsi="Calibri" w:cs="Arial"/>
          <w:sz w:val="22"/>
          <w:szCs w:val="22"/>
        </w:rPr>
      </w:pPr>
    </w:p>
    <w:sectPr w:rsidR="007231B6" w:rsidRPr="007231B6" w:rsidSect="00646C07">
      <w:footerReference w:type="even" r:id="rId7"/>
      <w:footerReference w:type="default" r:id="rId8"/>
      <w:footerReference w:type="first" r:id="rId9"/>
      <w:type w:val="oddPage"/>
      <w:pgSz w:w="12240" w:h="15840" w:code="1"/>
      <w:pgMar w:top="1440" w:right="1440" w:bottom="1440" w:left="1800" w:header="720" w:footer="22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BD377" w14:textId="77777777" w:rsidR="009B5C1A" w:rsidRDefault="009B5C1A">
      <w:r>
        <w:separator/>
      </w:r>
    </w:p>
  </w:endnote>
  <w:endnote w:type="continuationSeparator" w:id="0">
    <w:p w14:paraId="7175B0B2" w14:textId="77777777" w:rsidR="009B5C1A" w:rsidRDefault="009B5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BE7F0" w14:textId="77777777" w:rsidR="007231B6" w:rsidRDefault="002F290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231B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CDC4B8" w14:textId="77777777" w:rsidR="007231B6" w:rsidRDefault="007231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61817" w14:textId="4FD71FB1" w:rsidR="007231B6" w:rsidRPr="001B21CF" w:rsidRDefault="007231B6" w:rsidP="00C474BA">
    <w:pPr>
      <w:pStyle w:val="Footer"/>
      <w:ind w:right="360"/>
      <w:jc w:val="right"/>
      <w:rPr>
        <w:rFonts w:asciiTheme="minorHAnsi" w:hAnsiTheme="minorHAnsi"/>
      </w:rPr>
    </w:pPr>
    <w:r>
      <w:tab/>
    </w:r>
    <w:r>
      <w:tab/>
    </w:r>
  </w:p>
  <w:p w14:paraId="0F46E687" w14:textId="77777777" w:rsidR="007231B6" w:rsidRPr="001B21CF" w:rsidRDefault="007231B6" w:rsidP="00646C07">
    <w:pPr>
      <w:pStyle w:val="Footer"/>
      <w:ind w:right="360"/>
      <w:jc w:val="right"/>
      <w:rPr>
        <w:rFonts w:asciiTheme="minorHAnsi" w:hAnsi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1B366" w14:textId="77777777" w:rsidR="007231B6" w:rsidRDefault="007231B6" w:rsidP="00C325BE">
    <w:pPr>
      <w:pStyle w:val="Footer"/>
      <w:ind w:right="360"/>
      <w:jc w:val="right"/>
      <w:rPr>
        <w:rFonts w:asciiTheme="minorHAnsi" w:hAnsiTheme="minorHAnsi"/>
      </w:rPr>
    </w:pPr>
    <w:r>
      <w:tab/>
    </w:r>
    <w:sdt>
      <w:sdtPr>
        <w:rPr>
          <w:rFonts w:asciiTheme="minorHAnsi" w:hAnsiTheme="minorHAnsi"/>
        </w:rPr>
        <w:id w:val="-2127545447"/>
        <w:temporary/>
        <w:showingPlcHdr/>
      </w:sdtPr>
      <w:sdtEndPr/>
      <w:sdtContent>
        <w:r>
          <w:rPr>
            <w:rStyle w:val="PlaceholderText"/>
            <w:rFonts w:ascii="Calibri" w:hAnsi="Calibri"/>
          </w:rPr>
          <w:t>Enter Your Intials</w:t>
        </w:r>
      </w:sdtContent>
    </w:sdt>
  </w:p>
  <w:p w14:paraId="36FC1058" w14:textId="77777777" w:rsidR="007231B6" w:rsidRPr="008275B0" w:rsidRDefault="007231B6" w:rsidP="00C325BE">
    <w:pPr>
      <w:pStyle w:val="Footer"/>
      <w:ind w:right="360"/>
      <w:jc w:val="right"/>
      <w:rPr>
        <w:rFonts w:asciiTheme="minorHAnsi" w:hAnsiTheme="minorHAnsi"/>
      </w:rPr>
    </w:pPr>
    <w:r w:rsidRPr="008275B0">
      <w:rPr>
        <w:rFonts w:asciiTheme="minorHAnsi" w:hAnsiTheme="minorHAnsi"/>
      </w:rPr>
      <w:t xml:space="preserve">Page </w:t>
    </w:r>
    <w:r w:rsidR="002F2907" w:rsidRPr="008275B0">
      <w:rPr>
        <w:rFonts w:asciiTheme="minorHAnsi" w:hAnsiTheme="minorHAnsi"/>
      </w:rPr>
      <w:fldChar w:fldCharType="begin"/>
    </w:r>
    <w:r w:rsidRPr="008275B0">
      <w:rPr>
        <w:rFonts w:asciiTheme="minorHAnsi" w:hAnsiTheme="minorHAnsi"/>
      </w:rPr>
      <w:instrText xml:space="preserve"> PAGE </w:instrText>
    </w:r>
    <w:r w:rsidR="002F2907" w:rsidRPr="008275B0">
      <w:rPr>
        <w:rFonts w:asciiTheme="minorHAnsi" w:hAnsiTheme="minorHAnsi"/>
      </w:rPr>
      <w:fldChar w:fldCharType="separate"/>
    </w:r>
    <w:r>
      <w:rPr>
        <w:rFonts w:asciiTheme="minorHAnsi" w:hAnsiTheme="minorHAnsi"/>
        <w:noProof/>
      </w:rPr>
      <w:t>1</w:t>
    </w:r>
    <w:r w:rsidR="002F2907" w:rsidRPr="008275B0">
      <w:rPr>
        <w:rFonts w:asciiTheme="minorHAnsi" w:hAnsiTheme="minorHAnsi"/>
      </w:rPr>
      <w:fldChar w:fldCharType="end"/>
    </w:r>
    <w:r w:rsidRPr="008275B0">
      <w:rPr>
        <w:rFonts w:asciiTheme="minorHAnsi" w:hAnsiTheme="minorHAnsi"/>
      </w:rPr>
      <w:t xml:space="preserve"> of </w:t>
    </w:r>
    <w:r w:rsidR="002F2907" w:rsidRPr="008275B0">
      <w:rPr>
        <w:rFonts w:asciiTheme="minorHAnsi" w:hAnsiTheme="minorHAnsi"/>
      </w:rPr>
      <w:fldChar w:fldCharType="begin"/>
    </w:r>
    <w:r w:rsidRPr="008275B0">
      <w:rPr>
        <w:rFonts w:asciiTheme="minorHAnsi" w:hAnsiTheme="minorHAnsi"/>
      </w:rPr>
      <w:instrText xml:space="preserve"> NUMPAGES </w:instrText>
    </w:r>
    <w:r w:rsidR="002F2907" w:rsidRPr="008275B0">
      <w:rPr>
        <w:rFonts w:asciiTheme="minorHAnsi" w:hAnsiTheme="minorHAnsi"/>
      </w:rPr>
      <w:fldChar w:fldCharType="separate"/>
    </w:r>
    <w:r w:rsidR="00E00C7E">
      <w:rPr>
        <w:rFonts w:asciiTheme="minorHAnsi" w:hAnsiTheme="minorHAnsi"/>
        <w:noProof/>
      </w:rPr>
      <w:t>2</w:t>
    </w:r>
    <w:r w:rsidR="002F2907" w:rsidRPr="008275B0">
      <w:rPr>
        <w:rFonts w:asciiTheme="minorHAnsi" w:hAnsiTheme="minorHAnsi"/>
      </w:rPr>
      <w:fldChar w:fldCharType="end"/>
    </w:r>
  </w:p>
  <w:p w14:paraId="7F0BD3F6" w14:textId="77777777" w:rsidR="007231B6" w:rsidRPr="008275B0" w:rsidRDefault="007231B6" w:rsidP="00C325BE">
    <w:pPr>
      <w:pStyle w:val="Footer"/>
      <w:ind w:right="360"/>
      <w:jc w:val="right"/>
      <w:rPr>
        <w:rFonts w:asciiTheme="minorHAnsi" w:hAnsiTheme="minorHAnsi"/>
      </w:rPr>
    </w:pPr>
    <w:r>
      <w:rPr>
        <w:rFonts w:asciiTheme="minorHAnsi" w:hAnsiTheme="minorHAnsi"/>
      </w:rPr>
      <w:t xml:space="preserve">Updated </w:t>
    </w:r>
    <w:sdt>
      <w:sdtPr>
        <w:rPr>
          <w:rFonts w:asciiTheme="minorHAnsi" w:hAnsiTheme="minorHAnsi"/>
        </w:rPr>
        <w:id w:val="-2127545446"/>
        <w:temporary/>
        <w:showingPlcHdr/>
      </w:sdtPr>
      <w:sdtEndPr/>
      <w:sdtContent>
        <w:r w:rsidR="00755A67">
          <w:rPr>
            <w:rStyle w:val="PlaceholderText"/>
            <w:rFonts w:ascii="Calibri" w:hAnsi="Calibri"/>
          </w:rPr>
          <w:t>Enter Your Intials</w:t>
        </w:r>
      </w:sdtContent>
    </w:sdt>
  </w:p>
  <w:p w14:paraId="03CF75F6" w14:textId="77777777" w:rsidR="007231B6" w:rsidRPr="001B21CF" w:rsidRDefault="007231B6" w:rsidP="001E5D72">
    <w:pPr>
      <w:pStyle w:val="Footer"/>
      <w:ind w:right="360"/>
      <w:jc w:val="right"/>
      <w:rPr>
        <w:rFonts w:asciiTheme="minorHAnsi" w:hAnsiTheme="minorHAnsi"/>
      </w:rPr>
    </w:pPr>
    <w:r w:rsidRPr="001B21CF">
      <w:rPr>
        <w:rFonts w:asciiTheme="minorHAnsi" w:hAnsiTheme="minorHAnsi"/>
      </w:rPr>
      <w:tab/>
    </w:r>
    <w:r w:rsidRPr="001B21CF">
      <w:rPr>
        <w:rFonts w:asciiTheme="minorHAnsi" w:hAnsiTheme="minorHAns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101EC" w14:textId="77777777" w:rsidR="009B5C1A" w:rsidRDefault="009B5C1A">
      <w:r>
        <w:separator/>
      </w:r>
    </w:p>
  </w:footnote>
  <w:footnote w:type="continuationSeparator" w:id="0">
    <w:p w14:paraId="4B635EC5" w14:textId="77777777" w:rsidR="009B5C1A" w:rsidRDefault="009B5C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544A1"/>
    <w:multiLevelType w:val="hybridMultilevel"/>
    <w:tmpl w:val="860E26D6"/>
    <w:lvl w:ilvl="0" w:tplc="304C2284">
      <w:start w:val="1"/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C2F4B"/>
    <w:multiLevelType w:val="singleLevel"/>
    <w:tmpl w:val="F3E89232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10554916"/>
    <w:multiLevelType w:val="hybridMultilevel"/>
    <w:tmpl w:val="6714CE3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3EB4BD6"/>
    <w:multiLevelType w:val="singleLevel"/>
    <w:tmpl w:val="0A3056D6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5EF357E"/>
    <w:multiLevelType w:val="singleLevel"/>
    <w:tmpl w:val="DD6C0F4E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91032A7"/>
    <w:multiLevelType w:val="hybridMultilevel"/>
    <w:tmpl w:val="D1425B96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D3E1D56"/>
    <w:multiLevelType w:val="hybridMultilevel"/>
    <w:tmpl w:val="F640ABB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E154451"/>
    <w:multiLevelType w:val="hybridMultilevel"/>
    <w:tmpl w:val="49D846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3D74C2"/>
    <w:multiLevelType w:val="hybridMultilevel"/>
    <w:tmpl w:val="904C2FFE"/>
    <w:lvl w:ilvl="0" w:tplc="80269FF8">
      <w:start w:val="2021"/>
      <w:numFmt w:val="decimal"/>
      <w:lvlText w:val="%1-"/>
      <w:lvlJc w:val="left"/>
      <w:pPr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73438"/>
    <w:multiLevelType w:val="hybridMultilevel"/>
    <w:tmpl w:val="2328FDA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22B58D9"/>
    <w:multiLevelType w:val="hybridMultilevel"/>
    <w:tmpl w:val="10BE8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50502"/>
    <w:multiLevelType w:val="singleLevel"/>
    <w:tmpl w:val="8C6CA904"/>
    <w:lvl w:ilvl="0">
      <w:start w:val="1999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356B09AA"/>
    <w:multiLevelType w:val="singleLevel"/>
    <w:tmpl w:val="E31EB890"/>
    <w:lvl w:ilvl="0">
      <w:start w:val="1999"/>
      <w:numFmt w:val="decimal"/>
      <w:lvlText w:val="%1."/>
      <w:lvlJc w:val="left"/>
      <w:pPr>
        <w:tabs>
          <w:tab w:val="num" w:pos="2700"/>
        </w:tabs>
        <w:ind w:left="2700" w:hanging="540"/>
      </w:pPr>
      <w:rPr>
        <w:rFonts w:hint="default"/>
      </w:rPr>
    </w:lvl>
  </w:abstractNum>
  <w:abstractNum w:abstractNumId="13" w15:restartNumberingAfterBreak="0">
    <w:nsid w:val="38240B4C"/>
    <w:multiLevelType w:val="hybridMultilevel"/>
    <w:tmpl w:val="7DD037F4"/>
    <w:lvl w:ilvl="0" w:tplc="CB46E040">
      <w:start w:val="2007"/>
      <w:numFmt w:val="decimal"/>
      <w:lvlText w:val="%1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9693E13"/>
    <w:multiLevelType w:val="hybridMultilevel"/>
    <w:tmpl w:val="FDB00BD8"/>
    <w:lvl w:ilvl="0" w:tplc="2B5A7C52">
      <w:start w:val="1"/>
      <w:numFmt w:val="decimal"/>
      <w:lvlText w:val="%1"/>
      <w:lvlJc w:val="left"/>
      <w:pPr>
        <w:ind w:left="1515" w:hanging="115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870E9"/>
    <w:multiLevelType w:val="singleLevel"/>
    <w:tmpl w:val="E3B40384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6" w15:restartNumberingAfterBreak="0">
    <w:nsid w:val="3EC37638"/>
    <w:multiLevelType w:val="singleLevel"/>
    <w:tmpl w:val="48EA9548"/>
    <w:lvl w:ilvl="0">
      <w:start w:val="2000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47FF3952"/>
    <w:multiLevelType w:val="multilevel"/>
    <w:tmpl w:val="791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A03AB"/>
    <w:multiLevelType w:val="hybridMultilevel"/>
    <w:tmpl w:val="EAF6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1E18C1"/>
    <w:multiLevelType w:val="singleLevel"/>
    <w:tmpl w:val="A920C82E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 w15:restartNumberingAfterBreak="0">
    <w:nsid w:val="5A066149"/>
    <w:multiLevelType w:val="singleLevel"/>
    <w:tmpl w:val="17BCE1DA"/>
    <w:lvl w:ilvl="0">
      <w:start w:val="1999"/>
      <w:numFmt w:val="decimal"/>
      <w:lvlText w:val="%1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5C9042AB"/>
    <w:multiLevelType w:val="hybridMultilevel"/>
    <w:tmpl w:val="AB64BABA"/>
    <w:lvl w:ilvl="0" w:tplc="7014516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70DCB"/>
    <w:multiLevelType w:val="hybridMultilevel"/>
    <w:tmpl w:val="7EB8DDF6"/>
    <w:lvl w:ilvl="0" w:tplc="D4F671FE">
      <w:start w:val="1"/>
      <w:numFmt w:val="decimal"/>
      <w:lvlText w:val="%1"/>
      <w:lvlJc w:val="left"/>
      <w:pPr>
        <w:ind w:left="1845" w:hanging="14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B5CEB"/>
    <w:multiLevelType w:val="hybridMultilevel"/>
    <w:tmpl w:val="DE48ECE2"/>
    <w:lvl w:ilvl="0" w:tplc="27C87EA4">
      <w:start w:val="1"/>
      <w:numFmt w:val="decimal"/>
      <w:lvlText w:val="%1"/>
      <w:lvlJc w:val="left"/>
      <w:pPr>
        <w:ind w:left="1860" w:hanging="15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32B50"/>
    <w:multiLevelType w:val="hybridMultilevel"/>
    <w:tmpl w:val="A494712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7CF4B4B"/>
    <w:multiLevelType w:val="multilevel"/>
    <w:tmpl w:val="823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47CAC"/>
    <w:multiLevelType w:val="multilevel"/>
    <w:tmpl w:val="5854E252"/>
    <w:lvl w:ilvl="0">
      <w:start w:val="2012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21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CF71EED"/>
    <w:multiLevelType w:val="hybridMultilevel"/>
    <w:tmpl w:val="EDDCC82C"/>
    <w:lvl w:ilvl="0" w:tplc="A5DC6FD0">
      <w:start w:val="200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4F536E8"/>
    <w:multiLevelType w:val="hybridMultilevel"/>
    <w:tmpl w:val="271834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95151"/>
    <w:multiLevelType w:val="hybridMultilevel"/>
    <w:tmpl w:val="4BD225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7E4DE5"/>
    <w:multiLevelType w:val="singleLevel"/>
    <w:tmpl w:val="14267B9E"/>
    <w:lvl w:ilvl="0">
      <w:start w:val="1999"/>
      <w:numFmt w:val="decimal"/>
      <w:lvlText w:val="%1."/>
      <w:lvlJc w:val="left"/>
      <w:pPr>
        <w:tabs>
          <w:tab w:val="num" w:pos="2700"/>
        </w:tabs>
        <w:ind w:left="2700" w:hanging="540"/>
      </w:pPr>
      <w:rPr>
        <w:rFonts w:hint="default"/>
      </w:rPr>
    </w:lvl>
  </w:abstractNum>
  <w:abstractNum w:abstractNumId="31" w15:restartNumberingAfterBreak="0">
    <w:nsid w:val="7A7943B8"/>
    <w:multiLevelType w:val="hybridMultilevel"/>
    <w:tmpl w:val="4818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24A33"/>
    <w:multiLevelType w:val="hybridMultilevel"/>
    <w:tmpl w:val="37D2F9DA"/>
    <w:lvl w:ilvl="0" w:tplc="341A2686">
      <w:start w:val="2013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5366C5"/>
    <w:multiLevelType w:val="singleLevel"/>
    <w:tmpl w:val="9F90F58E"/>
    <w:lvl w:ilvl="0">
      <w:start w:val="1999"/>
      <w:numFmt w:val="decimal"/>
      <w:lvlText w:val="%1."/>
      <w:lvlJc w:val="left"/>
      <w:pPr>
        <w:tabs>
          <w:tab w:val="num" w:pos="2700"/>
        </w:tabs>
        <w:ind w:left="2700" w:hanging="540"/>
      </w:pPr>
      <w:rPr>
        <w:rFonts w:hint="default"/>
      </w:rPr>
    </w:lvl>
  </w:abstractNum>
  <w:num w:numId="1" w16cid:durableId="949554223">
    <w:abstractNumId w:val="16"/>
  </w:num>
  <w:num w:numId="2" w16cid:durableId="876355956">
    <w:abstractNumId w:val="15"/>
  </w:num>
  <w:num w:numId="3" w16cid:durableId="580482629">
    <w:abstractNumId w:val="1"/>
  </w:num>
  <w:num w:numId="4" w16cid:durableId="68308808">
    <w:abstractNumId w:val="3"/>
  </w:num>
  <w:num w:numId="5" w16cid:durableId="1131903946">
    <w:abstractNumId w:val="20"/>
  </w:num>
  <w:num w:numId="6" w16cid:durableId="1975913459">
    <w:abstractNumId w:val="4"/>
  </w:num>
  <w:num w:numId="7" w16cid:durableId="2144957402">
    <w:abstractNumId w:val="19"/>
  </w:num>
  <w:num w:numId="8" w16cid:durableId="221257880">
    <w:abstractNumId w:val="11"/>
  </w:num>
  <w:num w:numId="9" w16cid:durableId="1078985294">
    <w:abstractNumId w:val="12"/>
  </w:num>
  <w:num w:numId="10" w16cid:durableId="787235487">
    <w:abstractNumId w:val="30"/>
  </w:num>
  <w:num w:numId="11" w16cid:durableId="944073319">
    <w:abstractNumId w:val="33"/>
  </w:num>
  <w:num w:numId="12" w16cid:durableId="1274945746">
    <w:abstractNumId w:val="24"/>
  </w:num>
  <w:num w:numId="13" w16cid:durableId="1683043757">
    <w:abstractNumId w:val="5"/>
  </w:num>
  <w:num w:numId="14" w16cid:durableId="28998639">
    <w:abstractNumId w:val="28"/>
  </w:num>
  <w:num w:numId="15" w16cid:durableId="323945185">
    <w:abstractNumId w:val="27"/>
  </w:num>
  <w:num w:numId="16" w16cid:durableId="136341713">
    <w:abstractNumId w:val="13"/>
  </w:num>
  <w:num w:numId="17" w16cid:durableId="1171023259">
    <w:abstractNumId w:val="18"/>
  </w:num>
  <w:num w:numId="18" w16cid:durableId="194853584">
    <w:abstractNumId w:val="31"/>
  </w:num>
  <w:num w:numId="19" w16cid:durableId="366640601">
    <w:abstractNumId w:val="29"/>
  </w:num>
  <w:num w:numId="20" w16cid:durableId="1376781788">
    <w:abstractNumId w:val="32"/>
  </w:num>
  <w:num w:numId="21" w16cid:durableId="594290751">
    <w:abstractNumId w:val="10"/>
  </w:num>
  <w:num w:numId="22" w16cid:durableId="682901842">
    <w:abstractNumId w:val="9"/>
  </w:num>
  <w:num w:numId="23" w16cid:durableId="1844203979">
    <w:abstractNumId w:val="7"/>
  </w:num>
  <w:num w:numId="24" w16cid:durableId="767114323">
    <w:abstractNumId w:val="22"/>
  </w:num>
  <w:num w:numId="25" w16cid:durableId="1919634296">
    <w:abstractNumId w:val="21"/>
  </w:num>
  <w:num w:numId="26" w16cid:durableId="1980760910">
    <w:abstractNumId w:val="23"/>
  </w:num>
  <w:num w:numId="27" w16cid:durableId="712508260">
    <w:abstractNumId w:val="0"/>
  </w:num>
  <w:num w:numId="28" w16cid:durableId="1129133362">
    <w:abstractNumId w:val="6"/>
  </w:num>
  <w:num w:numId="29" w16cid:durableId="537356626">
    <w:abstractNumId w:val="14"/>
  </w:num>
  <w:num w:numId="30" w16cid:durableId="263926493">
    <w:abstractNumId w:val="17"/>
  </w:num>
  <w:num w:numId="31" w16cid:durableId="364715064">
    <w:abstractNumId w:val="25"/>
  </w:num>
  <w:num w:numId="32" w16cid:durableId="847019468">
    <w:abstractNumId w:val="8"/>
  </w:num>
  <w:num w:numId="33" w16cid:durableId="309556241">
    <w:abstractNumId w:val="26"/>
  </w:num>
  <w:num w:numId="34" w16cid:durableId="182354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7E"/>
    <w:rsid w:val="00020FA6"/>
    <w:rsid w:val="00022F02"/>
    <w:rsid w:val="00024AFD"/>
    <w:rsid w:val="00031E77"/>
    <w:rsid w:val="00063954"/>
    <w:rsid w:val="00066E79"/>
    <w:rsid w:val="000712A4"/>
    <w:rsid w:val="000820AC"/>
    <w:rsid w:val="00095EEC"/>
    <w:rsid w:val="000D23EE"/>
    <w:rsid w:val="000D2CE2"/>
    <w:rsid w:val="000E4AA4"/>
    <w:rsid w:val="000E7F8B"/>
    <w:rsid w:val="00107545"/>
    <w:rsid w:val="0012205F"/>
    <w:rsid w:val="00126E28"/>
    <w:rsid w:val="00140C20"/>
    <w:rsid w:val="00147CA1"/>
    <w:rsid w:val="001528C9"/>
    <w:rsid w:val="0016219F"/>
    <w:rsid w:val="00173A84"/>
    <w:rsid w:val="00191D28"/>
    <w:rsid w:val="00196028"/>
    <w:rsid w:val="001A458D"/>
    <w:rsid w:val="001B21CF"/>
    <w:rsid w:val="001C0295"/>
    <w:rsid w:val="001D68F9"/>
    <w:rsid w:val="001E5D72"/>
    <w:rsid w:val="001E75CD"/>
    <w:rsid w:val="00201F14"/>
    <w:rsid w:val="002165B5"/>
    <w:rsid w:val="00224791"/>
    <w:rsid w:val="002269A0"/>
    <w:rsid w:val="0025364D"/>
    <w:rsid w:val="00253AFD"/>
    <w:rsid w:val="00272734"/>
    <w:rsid w:val="00280A06"/>
    <w:rsid w:val="00297710"/>
    <w:rsid w:val="00297CB9"/>
    <w:rsid w:val="002B3166"/>
    <w:rsid w:val="002B40EB"/>
    <w:rsid w:val="002B7130"/>
    <w:rsid w:val="002C3832"/>
    <w:rsid w:val="002E42D5"/>
    <w:rsid w:val="002E6ED9"/>
    <w:rsid w:val="002F2907"/>
    <w:rsid w:val="00306901"/>
    <w:rsid w:val="00310B71"/>
    <w:rsid w:val="00326116"/>
    <w:rsid w:val="0033465F"/>
    <w:rsid w:val="00346D55"/>
    <w:rsid w:val="00371F3E"/>
    <w:rsid w:val="00374BF1"/>
    <w:rsid w:val="003812B5"/>
    <w:rsid w:val="003845E4"/>
    <w:rsid w:val="003A4B40"/>
    <w:rsid w:val="003B1A8C"/>
    <w:rsid w:val="003B5E70"/>
    <w:rsid w:val="003C53AE"/>
    <w:rsid w:val="003C562E"/>
    <w:rsid w:val="003D116E"/>
    <w:rsid w:val="003D6ABD"/>
    <w:rsid w:val="00410495"/>
    <w:rsid w:val="004134E3"/>
    <w:rsid w:val="00467D84"/>
    <w:rsid w:val="0047025C"/>
    <w:rsid w:val="00475EDC"/>
    <w:rsid w:val="00482B8A"/>
    <w:rsid w:val="004909B1"/>
    <w:rsid w:val="004957B3"/>
    <w:rsid w:val="004B055D"/>
    <w:rsid w:val="004D0245"/>
    <w:rsid w:val="00511518"/>
    <w:rsid w:val="00527C76"/>
    <w:rsid w:val="005428C7"/>
    <w:rsid w:val="00543FAA"/>
    <w:rsid w:val="00561BC7"/>
    <w:rsid w:val="00594A27"/>
    <w:rsid w:val="005A08C7"/>
    <w:rsid w:val="005B2A46"/>
    <w:rsid w:val="005F1C6E"/>
    <w:rsid w:val="00616428"/>
    <w:rsid w:val="00616E79"/>
    <w:rsid w:val="00621B30"/>
    <w:rsid w:val="006226D5"/>
    <w:rsid w:val="0062701B"/>
    <w:rsid w:val="00630687"/>
    <w:rsid w:val="00631380"/>
    <w:rsid w:val="006418D6"/>
    <w:rsid w:val="00646C07"/>
    <w:rsid w:val="0065168F"/>
    <w:rsid w:val="00654673"/>
    <w:rsid w:val="0065767A"/>
    <w:rsid w:val="006806F9"/>
    <w:rsid w:val="0068306C"/>
    <w:rsid w:val="00696BE3"/>
    <w:rsid w:val="006B2AEF"/>
    <w:rsid w:val="006D0B93"/>
    <w:rsid w:val="006E2C12"/>
    <w:rsid w:val="006F788D"/>
    <w:rsid w:val="0070424E"/>
    <w:rsid w:val="00707989"/>
    <w:rsid w:val="007231B6"/>
    <w:rsid w:val="00734834"/>
    <w:rsid w:val="00755A67"/>
    <w:rsid w:val="00761929"/>
    <w:rsid w:val="00770685"/>
    <w:rsid w:val="00771DD5"/>
    <w:rsid w:val="007856CD"/>
    <w:rsid w:val="007915F2"/>
    <w:rsid w:val="00791D19"/>
    <w:rsid w:val="007A71BE"/>
    <w:rsid w:val="007C12B5"/>
    <w:rsid w:val="007E03F3"/>
    <w:rsid w:val="007E31CB"/>
    <w:rsid w:val="007E5A31"/>
    <w:rsid w:val="007F5DEC"/>
    <w:rsid w:val="008148AF"/>
    <w:rsid w:val="00816921"/>
    <w:rsid w:val="00821CF6"/>
    <w:rsid w:val="008275B0"/>
    <w:rsid w:val="00827AA3"/>
    <w:rsid w:val="0083172D"/>
    <w:rsid w:val="0084179C"/>
    <w:rsid w:val="00846A4D"/>
    <w:rsid w:val="00864B73"/>
    <w:rsid w:val="008705A9"/>
    <w:rsid w:val="008762B1"/>
    <w:rsid w:val="00881176"/>
    <w:rsid w:val="008820FD"/>
    <w:rsid w:val="00884379"/>
    <w:rsid w:val="008914F8"/>
    <w:rsid w:val="008A1CB3"/>
    <w:rsid w:val="008B4781"/>
    <w:rsid w:val="008B68CB"/>
    <w:rsid w:val="008B7797"/>
    <w:rsid w:val="008C6D5F"/>
    <w:rsid w:val="008E0BCB"/>
    <w:rsid w:val="008E4CE7"/>
    <w:rsid w:val="00904F7D"/>
    <w:rsid w:val="009102E0"/>
    <w:rsid w:val="00912AA0"/>
    <w:rsid w:val="00912D75"/>
    <w:rsid w:val="009161D9"/>
    <w:rsid w:val="00922BCE"/>
    <w:rsid w:val="0093117B"/>
    <w:rsid w:val="00936BE5"/>
    <w:rsid w:val="0098463B"/>
    <w:rsid w:val="00986C71"/>
    <w:rsid w:val="00987BC3"/>
    <w:rsid w:val="00992ED7"/>
    <w:rsid w:val="009B5C1A"/>
    <w:rsid w:val="009C06B2"/>
    <w:rsid w:val="009C6EA9"/>
    <w:rsid w:val="009D3731"/>
    <w:rsid w:val="00A07307"/>
    <w:rsid w:val="00A246E3"/>
    <w:rsid w:val="00A2651F"/>
    <w:rsid w:val="00A276E4"/>
    <w:rsid w:val="00A41DA2"/>
    <w:rsid w:val="00A56336"/>
    <w:rsid w:val="00A6358B"/>
    <w:rsid w:val="00A77B91"/>
    <w:rsid w:val="00A85398"/>
    <w:rsid w:val="00AA4BE6"/>
    <w:rsid w:val="00B5358B"/>
    <w:rsid w:val="00B7061A"/>
    <w:rsid w:val="00B75EB0"/>
    <w:rsid w:val="00B76A0C"/>
    <w:rsid w:val="00B81A48"/>
    <w:rsid w:val="00B868C9"/>
    <w:rsid w:val="00B96FC7"/>
    <w:rsid w:val="00BD4587"/>
    <w:rsid w:val="00BE056A"/>
    <w:rsid w:val="00BF0046"/>
    <w:rsid w:val="00BF174A"/>
    <w:rsid w:val="00C006B6"/>
    <w:rsid w:val="00C154AE"/>
    <w:rsid w:val="00C21924"/>
    <w:rsid w:val="00C325BE"/>
    <w:rsid w:val="00C3521A"/>
    <w:rsid w:val="00C474BA"/>
    <w:rsid w:val="00C57413"/>
    <w:rsid w:val="00C931C3"/>
    <w:rsid w:val="00CA21EF"/>
    <w:rsid w:val="00CA5461"/>
    <w:rsid w:val="00CB445B"/>
    <w:rsid w:val="00CD5E00"/>
    <w:rsid w:val="00CF1C55"/>
    <w:rsid w:val="00D05434"/>
    <w:rsid w:val="00D10B2E"/>
    <w:rsid w:val="00D15C57"/>
    <w:rsid w:val="00D16E9F"/>
    <w:rsid w:val="00D22ADA"/>
    <w:rsid w:val="00D36A45"/>
    <w:rsid w:val="00D47B93"/>
    <w:rsid w:val="00D64293"/>
    <w:rsid w:val="00D70613"/>
    <w:rsid w:val="00D7544D"/>
    <w:rsid w:val="00D76E49"/>
    <w:rsid w:val="00D92101"/>
    <w:rsid w:val="00DA5EBF"/>
    <w:rsid w:val="00DD2B10"/>
    <w:rsid w:val="00DD48CE"/>
    <w:rsid w:val="00DE4692"/>
    <w:rsid w:val="00DE7BBD"/>
    <w:rsid w:val="00DE7E07"/>
    <w:rsid w:val="00DE7FDE"/>
    <w:rsid w:val="00DF3217"/>
    <w:rsid w:val="00E00C7E"/>
    <w:rsid w:val="00E27279"/>
    <w:rsid w:val="00E3499C"/>
    <w:rsid w:val="00E43F8D"/>
    <w:rsid w:val="00E44BC5"/>
    <w:rsid w:val="00E778F4"/>
    <w:rsid w:val="00E940C2"/>
    <w:rsid w:val="00EA30A6"/>
    <w:rsid w:val="00EB2986"/>
    <w:rsid w:val="00EB5BB2"/>
    <w:rsid w:val="00EC3765"/>
    <w:rsid w:val="00ED40AC"/>
    <w:rsid w:val="00EE2729"/>
    <w:rsid w:val="00EE6F35"/>
    <w:rsid w:val="00F03517"/>
    <w:rsid w:val="00F20E5A"/>
    <w:rsid w:val="00F256F6"/>
    <w:rsid w:val="00F2667E"/>
    <w:rsid w:val="00F319A3"/>
    <w:rsid w:val="00F32AD6"/>
    <w:rsid w:val="00F32E75"/>
    <w:rsid w:val="00F332A4"/>
    <w:rsid w:val="00F370C1"/>
    <w:rsid w:val="00F42914"/>
    <w:rsid w:val="00F45BFF"/>
    <w:rsid w:val="00F55E8F"/>
    <w:rsid w:val="00F80B0A"/>
    <w:rsid w:val="00F80CBE"/>
    <w:rsid w:val="00F849F4"/>
    <w:rsid w:val="00F90F89"/>
    <w:rsid w:val="00F97B3E"/>
    <w:rsid w:val="00FC2D1E"/>
    <w:rsid w:val="00FC7413"/>
    <w:rsid w:val="00FE52DF"/>
    <w:rsid w:val="00FF4643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D23AF1"/>
  <w15:docId w15:val="{BDCC18EF-FD8E-48F1-B21C-65F5A10C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8C9"/>
  </w:style>
  <w:style w:type="paragraph" w:styleId="Heading1">
    <w:name w:val="heading 1"/>
    <w:basedOn w:val="Normal"/>
    <w:next w:val="Normal"/>
    <w:qFormat/>
    <w:rsid w:val="00B868C9"/>
    <w:pPr>
      <w:keepNext/>
      <w:outlineLvl w:val="0"/>
    </w:pPr>
    <w:rPr>
      <w:rFonts w:ascii="Garamond" w:hAnsi="Garamond"/>
      <w:b/>
    </w:rPr>
  </w:style>
  <w:style w:type="paragraph" w:styleId="Heading2">
    <w:name w:val="heading 2"/>
    <w:basedOn w:val="Normal"/>
    <w:next w:val="Normal"/>
    <w:qFormat/>
    <w:rsid w:val="00B868C9"/>
    <w:pPr>
      <w:keepNext/>
      <w:ind w:left="900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B868C9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B868C9"/>
    <w:pPr>
      <w:keepNext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B868C9"/>
    <w:pPr>
      <w:keepNext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B868C9"/>
    <w:pPr>
      <w:keepNext/>
      <w:jc w:val="both"/>
      <w:outlineLvl w:val="5"/>
    </w:pPr>
    <w:rPr>
      <w:rFonts w:ascii="Book Antiqua" w:hAnsi="Book Antiqua"/>
      <w:b/>
      <w:sz w:val="24"/>
    </w:rPr>
  </w:style>
  <w:style w:type="paragraph" w:styleId="Heading7">
    <w:name w:val="heading 7"/>
    <w:basedOn w:val="Normal"/>
    <w:next w:val="Normal"/>
    <w:qFormat/>
    <w:rsid w:val="00B868C9"/>
    <w:pPr>
      <w:keepNext/>
      <w:outlineLvl w:val="6"/>
    </w:pPr>
    <w:rPr>
      <w:rFonts w:ascii="Book Antiqua" w:hAnsi="Book Antiqua"/>
      <w:i/>
      <w:iCs/>
      <w:sz w:val="24"/>
    </w:rPr>
  </w:style>
  <w:style w:type="paragraph" w:styleId="Heading8">
    <w:name w:val="heading 8"/>
    <w:basedOn w:val="Normal"/>
    <w:next w:val="Normal"/>
    <w:qFormat/>
    <w:rsid w:val="00B868C9"/>
    <w:pPr>
      <w:keepNext/>
      <w:jc w:val="both"/>
      <w:outlineLvl w:val="7"/>
    </w:pPr>
    <w:rPr>
      <w:rFonts w:ascii="Book Antiqua" w:hAnsi="Book Antiqua"/>
      <w:b/>
      <w:bCs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868C9"/>
    <w:pPr>
      <w:jc w:val="center"/>
    </w:pPr>
    <w:rPr>
      <w:b/>
    </w:rPr>
  </w:style>
  <w:style w:type="paragraph" w:styleId="BodyTextIndent">
    <w:name w:val="Body Text Indent"/>
    <w:basedOn w:val="Normal"/>
    <w:semiHidden/>
    <w:rsid w:val="00B868C9"/>
    <w:pPr>
      <w:ind w:left="2160"/>
    </w:pPr>
    <w:rPr>
      <w:b/>
      <w:sz w:val="24"/>
    </w:rPr>
  </w:style>
  <w:style w:type="paragraph" w:styleId="BodyTextIndent2">
    <w:name w:val="Body Text Indent 2"/>
    <w:basedOn w:val="Normal"/>
    <w:semiHidden/>
    <w:rsid w:val="00B868C9"/>
    <w:pPr>
      <w:ind w:left="2160"/>
    </w:pPr>
    <w:rPr>
      <w:sz w:val="24"/>
    </w:rPr>
  </w:style>
  <w:style w:type="paragraph" w:styleId="Header">
    <w:name w:val="header"/>
    <w:basedOn w:val="Normal"/>
    <w:semiHidden/>
    <w:rsid w:val="00B868C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B868C9"/>
    <w:pPr>
      <w:tabs>
        <w:tab w:val="center" w:pos="4320"/>
        <w:tab w:val="right" w:pos="8640"/>
      </w:tabs>
    </w:pPr>
  </w:style>
  <w:style w:type="paragraph" w:styleId="BodyTextIndent3">
    <w:name w:val="Body Text Indent 3"/>
    <w:basedOn w:val="Normal"/>
    <w:semiHidden/>
    <w:rsid w:val="00B868C9"/>
    <w:pPr>
      <w:ind w:left="2160"/>
      <w:jc w:val="both"/>
    </w:pPr>
    <w:rPr>
      <w:rFonts w:ascii="Book Antiqua" w:hAnsi="Book Antiqua"/>
      <w:sz w:val="24"/>
    </w:rPr>
  </w:style>
  <w:style w:type="paragraph" w:styleId="BodyText">
    <w:name w:val="Body Text"/>
    <w:basedOn w:val="Normal"/>
    <w:semiHidden/>
    <w:rsid w:val="00B868C9"/>
    <w:pPr>
      <w:jc w:val="both"/>
    </w:pPr>
    <w:rPr>
      <w:rFonts w:ascii="Book Antiqua" w:hAnsi="Book Antiqua"/>
      <w:sz w:val="24"/>
    </w:rPr>
  </w:style>
  <w:style w:type="paragraph" w:styleId="DocumentMap">
    <w:name w:val="Document Map"/>
    <w:basedOn w:val="Normal"/>
    <w:semiHidden/>
    <w:rsid w:val="00B868C9"/>
    <w:pPr>
      <w:shd w:val="clear" w:color="auto" w:fill="000080"/>
    </w:pPr>
    <w:rPr>
      <w:rFonts w:ascii="Tahoma" w:hAnsi="Tahoma" w:cs="Tahoma"/>
    </w:rPr>
  </w:style>
  <w:style w:type="paragraph" w:styleId="BodyText2">
    <w:name w:val="Body Text 2"/>
    <w:basedOn w:val="Normal"/>
    <w:semiHidden/>
    <w:rsid w:val="00B868C9"/>
    <w:pPr>
      <w:jc w:val="both"/>
    </w:pPr>
    <w:rPr>
      <w:rFonts w:ascii="Book Antiqua" w:hAnsi="Book Antiqua"/>
      <w:iCs/>
      <w:sz w:val="22"/>
    </w:rPr>
  </w:style>
  <w:style w:type="character" w:styleId="PageNumber">
    <w:name w:val="page number"/>
    <w:basedOn w:val="DefaultParagraphFont"/>
    <w:rsid w:val="00B868C9"/>
  </w:style>
  <w:style w:type="paragraph" w:styleId="BodyText3">
    <w:name w:val="Body Text 3"/>
    <w:basedOn w:val="Normal"/>
    <w:semiHidden/>
    <w:rsid w:val="00B868C9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B868C9"/>
    <w:rPr>
      <w:b/>
      <w:bCs/>
    </w:rPr>
  </w:style>
  <w:style w:type="character" w:styleId="Emphasis">
    <w:name w:val="Emphasis"/>
    <w:basedOn w:val="DefaultParagraphFont"/>
    <w:qFormat/>
    <w:rsid w:val="00B868C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96BE3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024AFD"/>
  </w:style>
  <w:style w:type="paragraph" w:styleId="BalloonText">
    <w:name w:val="Balloon Text"/>
    <w:basedOn w:val="Normal"/>
    <w:link w:val="BalloonTextChar"/>
    <w:uiPriority w:val="99"/>
    <w:semiHidden/>
    <w:unhideWhenUsed/>
    <w:rsid w:val="00024A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AF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311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376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6E2C12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53AFD"/>
    <w:rPr>
      <w:color w:val="808080"/>
    </w:rPr>
  </w:style>
  <w:style w:type="table" w:styleId="TableGrid">
    <w:name w:val="Table Grid"/>
    <w:basedOn w:val="TableNormal"/>
    <w:uiPriority w:val="59"/>
    <w:rsid w:val="00846A4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eciavar\Local%20Settings\Temporary%20Internet%20Files\Content.Outlook\TOBLKSGJ\CV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CV Form</Template>
  <TotalTime>155</TotalTime>
  <Pages>3</Pages>
  <Words>502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National Medical Services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OIwner</dc:creator>
  <cp:lastModifiedBy>Leach, Jodi</cp:lastModifiedBy>
  <cp:revision>25</cp:revision>
  <cp:lastPrinted>2013-09-30T17:47:00Z</cp:lastPrinted>
  <dcterms:created xsi:type="dcterms:W3CDTF">2024-03-08T15:48:00Z</dcterms:created>
  <dcterms:modified xsi:type="dcterms:W3CDTF">2024-03-12T15:32:00Z</dcterms:modified>
</cp:coreProperties>
</file>